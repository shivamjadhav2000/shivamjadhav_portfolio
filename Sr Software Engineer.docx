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E7D84" w14:textId="4FE3D375" w:rsidR="00E54D41" w:rsidRPr="006209E7" w:rsidRDefault="00E54D41" w:rsidP="00E54D41">
      <w:r w:rsidRPr="006209E7">
        <w:rPr>
          <w:b/>
          <w:bCs/>
        </w:rPr>
        <w:t>SHIVAM JADHAV</w:t>
      </w:r>
      <w:r w:rsidRPr="006209E7">
        <w:br/>
        <w:t xml:space="preserve">Denton, TX | (940) 843-9864 | </w:t>
      </w:r>
      <w:r w:rsidR="00E26EA5">
        <w:t>jadhavshivam0228</w:t>
      </w:r>
      <w:r w:rsidRPr="006209E7">
        <w:t xml:space="preserve">@gmail.com | </w:t>
      </w:r>
      <w:hyperlink r:id="rId9" w:tgtFrame="_new" w:history="1">
        <w:r w:rsidRPr="006209E7">
          <w:rPr>
            <w:rStyle w:val="Hyperlink"/>
          </w:rPr>
          <w:t>LinkedIn</w:t>
        </w:r>
      </w:hyperlink>
      <w:r w:rsidRPr="006209E7">
        <w:t xml:space="preserve"> | </w:t>
      </w:r>
      <w:hyperlink r:id="rId10" w:tgtFrame="_new" w:history="1">
        <w:r w:rsidRPr="006209E7">
          <w:rPr>
            <w:rStyle w:val="Hyperlink"/>
          </w:rPr>
          <w:t>shivamjadhav.com</w:t>
        </w:r>
      </w:hyperlink>
      <w:r>
        <w:t xml:space="preserve"> | </w:t>
      </w:r>
      <w:hyperlink r:id="rId11" w:history="1">
        <w:r w:rsidRPr="006209E7">
          <w:rPr>
            <w:rStyle w:val="Hyperlink"/>
          </w:rPr>
          <w:t>Medium Blogs</w:t>
        </w:r>
      </w:hyperlink>
    </w:p>
    <w:p w14:paraId="46C22671" w14:textId="77777777" w:rsidR="00E54D41" w:rsidRPr="006209E7" w:rsidRDefault="00000000" w:rsidP="00E54D41">
      <w:r>
        <w:pict w14:anchorId="3425EC80">
          <v:rect id="_x0000_i1025" style="width:0;height:1.5pt" o:hralign="center" o:hrstd="t" o:hr="t" fillcolor="#a0a0a0" stroked="f"/>
        </w:pict>
      </w:r>
    </w:p>
    <w:p w14:paraId="21498FB3" w14:textId="77777777" w:rsidR="00E54D41" w:rsidRPr="006209E7" w:rsidRDefault="00E54D41" w:rsidP="00E54D41">
      <w:pPr>
        <w:rPr>
          <w:b/>
          <w:bCs/>
        </w:rPr>
      </w:pPr>
      <w:r w:rsidRPr="006209E7">
        <w:rPr>
          <w:b/>
          <w:bCs/>
        </w:rPr>
        <w:t>EDUCATION</w:t>
      </w:r>
    </w:p>
    <w:p w14:paraId="1E1A86EB" w14:textId="62DDB201" w:rsidR="00E54D41" w:rsidRPr="006209E7" w:rsidRDefault="00E54D41" w:rsidP="00E54D41">
      <w:r w:rsidRPr="006209E7">
        <w:rPr>
          <w:b/>
          <w:bCs/>
        </w:rPr>
        <w:t>M.S. in Computer Science</w:t>
      </w:r>
      <w:r w:rsidRPr="006209E7">
        <w:t xml:space="preserve"> – University of North Texas, Denton, TX | Aug 2023 – May 2025</w:t>
      </w:r>
    </w:p>
    <w:p w14:paraId="7AB6A462" w14:textId="34FB423C" w:rsidR="00E54D41" w:rsidRPr="006209E7" w:rsidRDefault="00E54D41" w:rsidP="00E54D41">
      <w:r w:rsidRPr="006209E7">
        <w:rPr>
          <w:b/>
          <w:bCs/>
        </w:rPr>
        <w:t>B.Tech. in Information Technology</w:t>
      </w:r>
      <w:r w:rsidRPr="006209E7">
        <w:t xml:space="preserve"> – JBIET, Hyderabad, India | Jun 2017 – May 2021</w:t>
      </w:r>
    </w:p>
    <w:p w14:paraId="4BCD3A96" w14:textId="77777777" w:rsidR="00E54D41" w:rsidRPr="006209E7" w:rsidRDefault="00000000" w:rsidP="00E54D41">
      <w:r>
        <w:pict w14:anchorId="2DEEC52A">
          <v:rect id="_x0000_i1026" style="width:0;height:1.5pt" o:hralign="center" o:hrstd="t" o:hr="t" fillcolor="#a0a0a0" stroked="f"/>
        </w:pict>
      </w:r>
    </w:p>
    <w:p w14:paraId="1B4D776B" w14:textId="77777777" w:rsidR="00E54D41" w:rsidRPr="006209E7" w:rsidRDefault="00E54D41" w:rsidP="00E54D41">
      <w:pPr>
        <w:rPr>
          <w:b/>
          <w:bCs/>
        </w:rPr>
      </w:pPr>
      <w:r w:rsidRPr="006209E7">
        <w:rPr>
          <w:b/>
          <w:bCs/>
        </w:rPr>
        <w:t>TECHNICAL SKILLS</w:t>
      </w:r>
    </w:p>
    <w:p w14:paraId="05EAFF11" w14:textId="3745E54C" w:rsidR="00E54D41" w:rsidRDefault="00E54D41" w:rsidP="00E54D41">
      <w:r w:rsidRPr="006209E7">
        <w:rPr>
          <w:b/>
          <w:bCs/>
        </w:rPr>
        <w:t>Languages:</w:t>
      </w:r>
      <w:r w:rsidR="00BF1CAB">
        <w:t xml:space="preserve"> </w:t>
      </w:r>
      <w:r w:rsidRPr="006209E7">
        <w:t>Java, Python, JavaScript/TypeScript</w:t>
      </w:r>
      <w:r w:rsidR="00BC1946">
        <w:t>,</w:t>
      </w:r>
      <w:r w:rsidR="00E86854" w:rsidRPr="00E86854">
        <w:t xml:space="preserve"> </w:t>
      </w:r>
      <w:r w:rsidR="00E86854">
        <w:t>C#,</w:t>
      </w:r>
      <w:r w:rsidRPr="006209E7">
        <w:t xml:space="preserve"> SQL, Bash</w:t>
      </w:r>
      <w:r w:rsidRPr="006209E7">
        <w:br/>
      </w:r>
      <w:r w:rsidRPr="006209E7">
        <w:rPr>
          <w:b/>
          <w:bCs/>
        </w:rPr>
        <w:t>Frameworks &amp; Tools:</w:t>
      </w:r>
      <w:r w:rsidRPr="006209E7">
        <w:t xml:space="preserve"> Spring Boot, Node.js, React.js, Express.js, .NET Core, REST APIs, IntelliJ, </w:t>
      </w:r>
      <w:r>
        <w:t>Visual Studio.</w:t>
      </w:r>
      <w:r w:rsidRPr="006209E7">
        <w:br/>
      </w:r>
      <w:r w:rsidRPr="006209E7">
        <w:rPr>
          <w:b/>
          <w:bCs/>
        </w:rPr>
        <w:t>Cloud &amp; Distributed Systems:</w:t>
      </w:r>
      <w:r w:rsidRPr="006209E7">
        <w:t xml:space="preserve"> AWS</w:t>
      </w:r>
      <w:r w:rsidR="0018019D">
        <w:t xml:space="preserve"> (Certified Solution’s Architect Associate)</w:t>
      </w:r>
      <w:r w:rsidRPr="006209E7">
        <w:t>, Azure, GCP, Docker, Kubernetes, Microservices,</w:t>
      </w:r>
      <w:r w:rsidRPr="005E78D3">
        <w:t xml:space="preserve"> Infrastructure</w:t>
      </w:r>
      <w:r>
        <w:t xml:space="preserve">, </w:t>
      </w:r>
      <w:r w:rsidRPr="006209E7">
        <w:t>CI/CD,</w:t>
      </w:r>
      <w:r>
        <w:t xml:space="preserve"> Jenkins ,</w:t>
      </w:r>
      <w:r w:rsidRPr="006209E7">
        <w:t xml:space="preserve"> Linux </w:t>
      </w:r>
      <w:r>
        <w:t>,Nginx</w:t>
      </w:r>
      <w:r w:rsidRPr="006209E7">
        <w:t xml:space="preserve"> </w:t>
      </w:r>
      <w:r w:rsidRPr="006209E7">
        <w:br/>
      </w:r>
      <w:r w:rsidRPr="006209E7">
        <w:rPr>
          <w:b/>
          <w:bCs/>
        </w:rPr>
        <w:t>Databases:</w:t>
      </w:r>
      <w:r w:rsidRPr="006209E7">
        <w:t xml:space="preserve"> PostgreSQL, </w:t>
      </w:r>
      <w:r>
        <w:t xml:space="preserve">Microsoft </w:t>
      </w:r>
      <w:r w:rsidRPr="006209E7">
        <w:t>SQL Server, Redis</w:t>
      </w:r>
      <w:r>
        <w:t>,</w:t>
      </w:r>
      <w:r w:rsidRPr="006209E7">
        <w:t xml:space="preserve"> MongoDB</w:t>
      </w:r>
      <w:r>
        <w:t>, DynamoDB</w:t>
      </w:r>
      <w:r w:rsidRPr="006209E7">
        <w:br/>
      </w:r>
      <w:r w:rsidRPr="006209E7">
        <w:rPr>
          <w:b/>
          <w:bCs/>
        </w:rPr>
        <w:t>Software Practices:</w:t>
      </w:r>
      <w:r w:rsidRPr="006209E7">
        <w:t xml:space="preserve"> </w:t>
      </w:r>
      <w:r w:rsidRPr="007316CA">
        <w:t>Agile, Test-Driven Development (TDD), SOLID Design Principles, Servant Leadership, System Design, Version Control (Git), Operational Excellence, Cloud Well-Architected Framework, Security &amp; Encryption</w:t>
      </w:r>
    </w:p>
    <w:p w14:paraId="2347F5AF" w14:textId="3FE90BD2" w:rsidR="00E54D41" w:rsidRPr="006209E7" w:rsidRDefault="00E54D41" w:rsidP="00E54D41">
      <w:r w:rsidRPr="00DA5E5E">
        <w:rPr>
          <w:b/>
          <w:bCs/>
        </w:rPr>
        <w:t>AI/LLMs</w:t>
      </w:r>
      <w:r>
        <w:t>: LLM Integration, RAG Pipelines, Vector Databases (FAISS), Prompt Engineering, Evaluation &amp; Guardrails, OpenAI APIs</w:t>
      </w:r>
    </w:p>
    <w:p w14:paraId="1AA9117E" w14:textId="77777777" w:rsidR="00E54D41" w:rsidRPr="006209E7" w:rsidRDefault="00000000" w:rsidP="00E54D41">
      <w:r>
        <w:pict w14:anchorId="3C0EADDB">
          <v:rect id="_x0000_i1027" style="width:0;height:1.5pt" o:hralign="center" o:hrstd="t" o:hr="t" fillcolor="#a0a0a0" stroked="f"/>
        </w:pict>
      </w:r>
    </w:p>
    <w:p w14:paraId="6310DD39" w14:textId="77777777" w:rsidR="00E54D41" w:rsidRPr="006209E7" w:rsidRDefault="00E54D41" w:rsidP="00E54D41">
      <w:pPr>
        <w:spacing w:after="40"/>
        <w:rPr>
          <w:b/>
          <w:bCs/>
        </w:rPr>
      </w:pPr>
      <w:r w:rsidRPr="006209E7">
        <w:rPr>
          <w:b/>
          <w:bCs/>
        </w:rPr>
        <w:t>PROFESSIONAL EXPERIENCE</w:t>
      </w:r>
    </w:p>
    <w:p w14:paraId="1363B579" w14:textId="5EED06A9" w:rsidR="008F3E7B" w:rsidRPr="008F3E7B" w:rsidRDefault="00E54D41" w:rsidP="008F3E7B">
      <w:r>
        <w:rPr>
          <w:b/>
          <w:bCs/>
        </w:rPr>
        <w:t xml:space="preserve">Senior </w:t>
      </w:r>
      <w:r w:rsidRPr="006209E7">
        <w:rPr>
          <w:b/>
          <w:bCs/>
        </w:rPr>
        <w:t>Software Engineer</w:t>
      </w:r>
      <w:r>
        <w:rPr>
          <w:b/>
          <w:bCs/>
        </w:rPr>
        <w:t xml:space="preserve"> &amp; AI Consultant</w:t>
      </w:r>
      <w:r w:rsidRPr="006209E7">
        <w:t xml:space="preserve"> – University of North Texas</w:t>
      </w:r>
      <w:r>
        <w:t>, Denton, TX</w:t>
      </w:r>
      <w:r w:rsidRPr="006209E7">
        <w:t xml:space="preserve"> | Sep 2025 – Present</w:t>
      </w:r>
      <w:r w:rsidR="008F3E7B" w:rsidRPr="008F3E7B">
        <w:br/>
      </w:r>
      <w:r w:rsidR="008178BE" w:rsidRPr="008F3E7B">
        <w:rPr>
          <w:b/>
          <w:bCs/>
        </w:rPr>
        <w:t>Status Check</w:t>
      </w:r>
      <w:r w:rsidR="008F3E7B" w:rsidRPr="008F3E7B">
        <w:rPr>
          <w:b/>
          <w:bCs/>
        </w:rPr>
        <w:t xml:space="preserve"> – Operations Hub &amp; Application Plane</w:t>
      </w:r>
      <w:r w:rsidR="008F3E7B" w:rsidRPr="008F3E7B">
        <w:t xml:space="preserve"> | Dev: </w:t>
      </w:r>
      <w:hyperlink r:id="rId12" w:history="1">
        <w:r w:rsidR="008F3E7B" w:rsidRPr="008F3E7B">
          <w:rPr>
            <w:rStyle w:val="Hyperlink"/>
          </w:rPr>
          <w:t>divisionbyinfinity.github.io/</w:t>
        </w:r>
        <w:proofErr w:type="spellStart"/>
        <w:r w:rsidR="008F3E7B" w:rsidRPr="008F3E7B">
          <w:rPr>
            <w:rStyle w:val="Hyperlink"/>
          </w:rPr>
          <w:t>ophub</w:t>
        </w:r>
        <w:proofErr w:type="spellEnd"/>
      </w:hyperlink>
    </w:p>
    <w:p w14:paraId="6B5E0206" w14:textId="16327C62" w:rsidR="004610E6" w:rsidRPr="004610E6" w:rsidRDefault="004610E6" w:rsidP="004610E6">
      <w:pPr>
        <w:pStyle w:val="ListParagraph"/>
        <w:numPr>
          <w:ilvl w:val="0"/>
          <w:numId w:val="112"/>
        </w:numPr>
        <w:spacing w:before="40"/>
      </w:pPr>
      <w:r w:rsidRPr="004610E6">
        <w:t xml:space="preserve">Led org-wide platform for monitoring infra, services, and endpoints, building a scalable </w:t>
      </w:r>
      <w:r w:rsidRPr="004610E6">
        <w:rPr>
          <w:b/>
          <w:bCs/>
        </w:rPr>
        <w:t>React/TypeScript frontend</w:t>
      </w:r>
      <w:r w:rsidRPr="004610E6">
        <w:t xml:space="preserve"> with SOLID/OOP principles, enterprise RBAC, alerts, and resource/user management.</w:t>
      </w:r>
    </w:p>
    <w:p w14:paraId="10809931" w14:textId="53F60543" w:rsidR="004610E6" w:rsidRPr="004610E6" w:rsidRDefault="004610E6" w:rsidP="004610E6">
      <w:pPr>
        <w:pStyle w:val="ListParagraph"/>
        <w:numPr>
          <w:ilvl w:val="0"/>
          <w:numId w:val="112"/>
        </w:numPr>
        <w:spacing w:before="40"/>
      </w:pPr>
      <w:r w:rsidRPr="004610E6">
        <w:t xml:space="preserve">Developed </w:t>
      </w:r>
      <w:r w:rsidRPr="004610E6">
        <w:rPr>
          <w:b/>
          <w:bCs/>
        </w:rPr>
        <w:t>Java/Spring Boot microservices</w:t>
      </w:r>
      <w:r w:rsidRPr="004610E6">
        <w:t xml:space="preserve"> with Postgres, MongoDB, Docker, Redis, AWS</w:t>
      </w:r>
      <w:proofErr w:type="gramStart"/>
      <w:r w:rsidRPr="004610E6">
        <w:t>, integrated</w:t>
      </w:r>
      <w:proofErr w:type="gramEnd"/>
      <w:r w:rsidRPr="004610E6">
        <w:t xml:space="preserve"> CI/CD &amp; IoT scripts.</w:t>
      </w:r>
    </w:p>
    <w:p w14:paraId="3081ADC4" w14:textId="29A5BA79" w:rsidR="004610E6" w:rsidRPr="004610E6" w:rsidRDefault="004610E6" w:rsidP="004610E6">
      <w:pPr>
        <w:pStyle w:val="ListParagraph"/>
        <w:numPr>
          <w:ilvl w:val="0"/>
          <w:numId w:val="112"/>
        </w:numPr>
        <w:spacing w:before="40"/>
      </w:pPr>
      <w:r w:rsidRPr="004610E6">
        <w:rPr>
          <w:b/>
          <w:bCs/>
        </w:rPr>
        <w:t>Optimized enterprise React build</w:t>
      </w:r>
      <w:r w:rsidRPr="004610E6">
        <w:t xml:space="preserve">: reduced main bundle from </w:t>
      </w:r>
      <w:r w:rsidRPr="004610E6">
        <w:rPr>
          <w:b/>
          <w:bCs/>
        </w:rPr>
        <w:t xml:space="preserve">7.9MB </w:t>
      </w:r>
      <w:r w:rsidRPr="004610E6">
        <w:rPr>
          <w:rFonts w:ascii="Arial" w:hAnsi="Arial" w:cs="Arial"/>
          <w:b/>
          <w:bCs/>
        </w:rPr>
        <w:t>→</w:t>
      </w:r>
      <w:r w:rsidRPr="004610E6">
        <w:rPr>
          <w:b/>
          <w:bCs/>
        </w:rPr>
        <w:t xml:space="preserve"> 4.5MB</w:t>
      </w:r>
      <w:r w:rsidRPr="004610E6">
        <w:t>, significantly improving startup/build times and production performance.</w:t>
      </w:r>
    </w:p>
    <w:p w14:paraId="79F3FE2F" w14:textId="6E9C4773" w:rsidR="004610E6" w:rsidRPr="004610E6" w:rsidRDefault="004610E6" w:rsidP="004610E6">
      <w:pPr>
        <w:pStyle w:val="ListParagraph"/>
        <w:numPr>
          <w:ilvl w:val="0"/>
          <w:numId w:val="112"/>
        </w:numPr>
        <w:spacing w:before="40"/>
      </w:pPr>
      <w:r w:rsidRPr="004610E6">
        <w:t xml:space="preserve">Improved operational excellence: </w:t>
      </w:r>
      <w:r w:rsidRPr="004610E6">
        <w:rPr>
          <w:b/>
          <w:bCs/>
        </w:rPr>
        <w:t>reduced downtime by 30% and support tickets by 40%</w:t>
      </w:r>
      <w:r w:rsidRPr="004610E6">
        <w:t>.</w:t>
      </w:r>
    </w:p>
    <w:p w14:paraId="79D4E092" w14:textId="77777777" w:rsidR="00E54D41" w:rsidRPr="006209E7" w:rsidRDefault="00E54D41" w:rsidP="00E54D41">
      <w:pPr>
        <w:spacing w:before="40"/>
      </w:pPr>
      <w:r w:rsidRPr="006209E7">
        <w:rPr>
          <w:b/>
          <w:bCs/>
        </w:rPr>
        <w:t>Software Development Engineer Intern</w:t>
      </w:r>
      <w:r w:rsidRPr="006209E7">
        <w:t xml:space="preserve"> – ISN Software Corp., Dallas, TX | Jun 2025 – Aug 2025</w:t>
      </w:r>
    </w:p>
    <w:p w14:paraId="53544C46" w14:textId="77777777" w:rsidR="00EF1AD0" w:rsidRDefault="00EF1AD0" w:rsidP="008178BE">
      <w:pPr>
        <w:pStyle w:val="ListParagraph"/>
        <w:numPr>
          <w:ilvl w:val="0"/>
          <w:numId w:val="104"/>
        </w:numPr>
        <w:spacing w:before="40"/>
      </w:pPr>
      <w:r w:rsidRPr="00EF1AD0">
        <w:t xml:space="preserve">Built full stack applications using </w:t>
      </w:r>
      <w:r w:rsidRPr="008178BE">
        <w:rPr>
          <w:b/>
          <w:bCs/>
        </w:rPr>
        <w:t>C#, .NET Core, ASP.NET, Razor Pages, and React</w:t>
      </w:r>
      <w:r w:rsidRPr="00EF1AD0">
        <w:t>, supporting enterprise-scale workflows.</w:t>
      </w:r>
    </w:p>
    <w:p w14:paraId="4A2CDF93" w14:textId="77777777" w:rsidR="00EF1AD0" w:rsidRDefault="00EF1AD0" w:rsidP="008178BE">
      <w:pPr>
        <w:pStyle w:val="ListParagraph"/>
        <w:numPr>
          <w:ilvl w:val="0"/>
          <w:numId w:val="104"/>
        </w:numPr>
        <w:spacing w:before="40"/>
      </w:pPr>
      <w:r w:rsidRPr="00EF1AD0">
        <w:t xml:space="preserve">Developed a </w:t>
      </w:r>
      <w:r w:rsidRPr="008178BE">
        <w:rPr>
          <w:b/>
          <w:bCs/>
        </w:rPr>
        <w:t>health check monitoring system</w:t>
      </w:r>
      <w:r w:rsidRPr="00EF1AD0">
        <w:t xml:space="preserve"> for </w:t>
      </w:r>
      <w:r w:rsidRPr="008178BE">
        <w:rPr>
          <w:b/>
          <w:bCs/>
        </w:rPr>
        <w:t>100+ services</w:t>
      </w:r>
      <w:r w:rsidRPr="00EF1AD0">
        <w:t xml:space="preserve"> using </w:t>
      </w:r>
      <w:r w:rsidRPr="00616CFD">
        <w:t>REST APIs, multithreading, New Relic, and Azure Functions,</w:t>
      </w:r>
      <w:r w:rsidRPr="00EF1AD0">
        <w:t xml:space="preserve"> improving uptime by </w:t>
      </w:r>
      <w:r w:rsidRPr="008178BE">
        <w:rPr>
          <w:b/>
          <w:bCs/>
        </w:rPr>
        <w:t>30%</w:t>
      </w:r>
      <w:r w:rsidRPr="00EF1AD0">
        <w:t xml:space="preserve"> and reducing support tickets.</w:t>
      </w:r>
    </w:p>
    <w:p w14:paraId="296711EC" w14:textId="4965319B" w:rsidR="00EF1AD0" w:rsidRDefault="00EF1AD0" w:rsidP="008178BE">
      <w:pPr>
        <w:pStyle w:val="ListParagraph"/>
        <w:numPr>
          <w:ilvl w:val="0"/>
          <w:numId w:val="104"/>
        </w:numPr>
        <w:spacing w:before="40"/>
      </w:pPr>
      <w:r w:rsidRPr="00EF1AD0">
        <w:t xml:space="preserve">Delivered </w:t>
      </w:r>
      <w:r w:rsidRPr="008178BE">
        <w:rPr>
          <w:b/>
          <w:bCs/>
        </w:rPr>
        <w:t>5 PBIs to production</w:t>
      </w:r>
      <w:r w:rsidRPr="00EF1AD0">
        <w:t xml:space="preserve">, resolving critical bugs via </w:t>
      </w:r>
      <w:r w:rsidRPr="00616CFD">
        <w:t xml:space="preserve">SQL Server stored procedures </w:t>
      </w:r>
      <w:r w:rsidRPr="00EF1AD0">
        <w:t xml:space="preserve">(account expiration handling), impacting </w:t>
      </w:r>
      <w:r w:rsidRPr="008178BE">
        <w:rPr>
          <w:b/>
          <w:bCs/>
        </w:rPr>
        <w:t>85K+ clients</w:t>
      </w:r>
      <w:r w:rsidRPr="00EF1AD0">
        <w:t>.</w:t>
      </w:r>
    </w:p>
    <w:p w14:paraId="2B5CA33E" w14:textId="6D8BDB40" w:rsidR="00E54D41" w:rsidRDefault="00E54D41" w:rsidP="00E54D41">
      <w:pPr>
        <w:spacing w:before="40"/>
      </w:pPr>
      <w:r>
        <w:rPr>
          <w:b/>
          <w:bCs/>
        </w:rPr>
        <w:t xml:space="preserve">Senior </w:t>
      </w:r>
      <w:r w:rsidRPr="006209E7">
        <w:rPr>
          <w:b/>
          <w:bCs/>
        </w:rPr>
        <w:t xml:space="preserve">Software Engineer </w:t>
      </w:r>
      <w:r w:rsidRPr="00DA162C">
        <w:rPr>
          <w:b/>
          <w:bCs/>
        </w:rPr>
        <w:t>R&amp;D</w:t>
      </w:r>
      <w:r w:rsidRPr="00DA162C">
        <w:t xml:space="preserve"> – University of North Texas</w:t>
      </w:r>
      <w:r>
        <w:t>, Denton, TX</w:t>
      </w:r>
      <w:r w:rsidRPr="00DA162C">
        <w:t xml:space="preserve"> | Sep 2023 – May 2025</w:t>
      </w:r>
    </w:p>
    <w:p w14:paraId="2E3DF500" w14:textId="2C82200E" w:rsidR="00CC5099" w:rsidRPr="00CC5099" w:rsidRDefault="00CC5099" w:rsidP="00E54D41">
      <w:pPr>
        <w:spacing w:before="40"/>
        <w:rPr>
          <w:b/>
          <w:bCs/>
          <w:lang w:val="fr-FR"/>
        </w:rPr>
      </w:pPr>
      <w:r w:rsidRPr="00CC5099">
        <w:rPr>
          <w:b/>
          <w:bCs/>
          <w:lang w:val="fr-FR"/>
        </w:rPr>
        <w:t xml:space="preserve">Digital </w:t>
      </w:r>
      <w:proofErr w:type="spellStart"/>
      <w:r w:rsidRPr="00CC5099">
        <w:rPr>
          <w:b/>
          <w:bCs/>
          <w:lang w:val="fr-FR"/>
        </w:rPr>
        <w:t>Signage</w:t>
      </w:r>
      <w:proofErr w:type="spellEnd"/>
      <w:r w:rsidRPr="00CC5099">
        <w:rPr>
          <w:b/>
          <w:bCs/>
          <w:lang w:val="fr-FR"/>
        </w:rPr>
        <w:t xml:space="preserve"> Management – Pr</w:t>
      </w:r>
      <w:r>
        <w:rPr>
          <w:b/>
          <w:bCs/>
          <w:lang w:val="fr-FR"/>
        </w:rPr>
        <w:t>oduct</w:t>
      </w:r>
      <w:r w:rsidRPr="00CC5099">
        <w:rPr>
          <w:lang w:val="fr-FR"/>
        </w:rPr>
        <w:t xml:space="preserve"> | </w:t>
      </w:r>
      <w:proofErr w:type="spellStart"/>
      <w:proofErr w:type="gramStart"/>
      <w:r>
        <w:rPr>
          <w:lang w:val="fr-FR"/>
        </w:rPr>
        <w:t>Github</w:t>
      </w:r>
      <w:proofErr w:type="spellEnd"/>
      <w:r w:rsidRPr="00CC5099">
        <w:rPr>
          <w:lang w:val="fr-FR"/>
        </w:rPr>
        <w:t>:</w:t>
      </w:r>
      <w:proofErr w:type="gramEnd"/>
      <w:r w:rsidRPr="00CC5099">
        <w:rPr>
          <w:lang w:val="fr-FR"/>
        </w:rPr>
        <w:t xml:space="preserve"> </w:t>
      </w:r>
      <w:hyperlink r:id="rId13" w:history="1">
        <w:r>
          <w:rPr>
            <w:rStyle w:val="Hyperlink"/>
            <w:lang w:val="fr-FR"/>
          </w:rPr>
          <w:t>https://github.com/divisionbyinfinity/universal_digital_signage</w:t>
        </w:r>
      </w:hyperlink>
    </w:p>
    <w:p w14:paraId="6584562E" w14:textId="062996D2" w:rsidR="00616CFD" w:rsidRPr="00616CFD" w:rsidRDefault="00616CFD" w:rsidP="00616CFD">
      <w:pPr>
        <w:pStyle w:val="ListParagraph"/>
        <w:numPr>
          <w:ilvl w:val="0"/>
          <w:numId w:val="111"/>
        </w:numPr>
        <w:spacing w:before="40"/>
      </w:pPr>
      <w:r w:rsidRPr="00616CFD">
        <w:t xml:space="preserve">Led </w:t>
      </w:r>
      <w:r w:rsidRPr="00616CFD">
        <w:rPr>
          <w:b/>
          <w:bCs/>
        </w:rPr>
        <w:t>MERN/Kubernetes platform</w:t>
      </w:r>
      <w:r w:rsidRPr="00616CFD">
        <w:t xml:space="preserve"> centralizing control for </w:t>
      </w:r>
      <w:r w:rsidRPr="00616CFD">
        <w:rPr>
          <w:b/>
          <w:bCs/>
        </w:rPr>
        <w:t>100–10,000+</w:t>
      </w:r>
      <w:r w:rsidRPr="00616CFD">
        <w:t xml:space="preserve"> devices.</w:t>
      </w:r>
    </w:p>
    <w:p w14:paraId="20EB1AD3" w14:textId="12991902" w:rsidR="00616CFD" w:rsidRPr="00616CFD" w:rsidRDefault="00616CFD" w:rsidP="00616CFD">
      <w:pPr>
        <w:pStyle w:val="ListParagraph"/>
        <w:numPr>
          <w:ilvl w:val="0"/>
          <w:numId w:val="111"/>
        </w:numPr>
        <w:spacing w:before="40"/>
      </w:pPr>
      <w:r w:rsidRPr="00616CFD">
        <w:t xml:space="preserve">Built microservices for real-time content delivery, scheduling, device </w:t>
      </w:r>
      <w:proofErr w:type="spellStart"/>
      <w:r w:rsidRPr="00616CFD">
        <w:t>mgmt</w:t>
      </w:r>
      <w:proofErr w:type="spellEnd"/>
      <w:r>
        <w:t>,</w:t>
      </w:r>
      <w:r w:rsidRPr="00616CFD">
        <w:t xml:space="preserve"> reduced manual update from hours to </w:t>
      </w:r>
      <w:r w:rsidRPr="00616CFD">
        <w:rPr>
          <w:b/>
          <w:bCs/>
        </w:rPr>
        <w:t>1s</w:t>
      </w:r>
      <w:r w:rsidRPr="00616CFD">
        <w:t>.</w:t>
      </w:r>
    </w:p>
    <w:p w14:paraId="7670CAA5" w14:textId="1A12639B" w:rsidR="00616CFD" w:rsidRPr="00616CFD" w:rsidRDefault="00616CFD" w:rsidP="00616CFD">
      <w:pPr>
        <w:pStyle w:val="ListParagraph"/>
        <w:numPr>
          <w:ilvl w:val="0"/>
          <w:numId w:val="111"/>
        </w:numPr>
        <w:spacing w:before="40"/>
      </w:pPr>
      <w:r w:rsidRPr="00616CFD">
        <w:t xml:space="preserve">Deployed RAID-backed Dell EMC R740 &amp; Raspberry Pi OS, saving </w:t>
      </w:r>
      <w:r w:rsidRPr="00616CFD">
        <w:rPr>
          <w:b/>
          <w:bCs/>
        </w:rPr>
        <w:t>$40K/year</w:t>
      </w:r>
      <w:r w:rsidRPr="00616CFD">
        <w:t>, improving reliability.</w:t>
      </w:r>
    </w:p>
    <w:p w14:paraId="601B0C68" w14:textId="234B4EFF" w:rsidR="00616CFD" w:rsidRPr="00616CFD" w:rsidRDefault="00616CFD" w:rsidP="00616CFD">
      <w:pPr>
        <w:pStyle w:val="ListParagraph"/>
        <w:numPr>
          <w:ilvl w:val="0"/>
          <w:numId w:val="111"/>
        </w:numPr>
        <w:spacing w:before="40"/>
      </w:pPr>
      <w:r w:rsidRPr="00616CFD">
        <w:t xml:space="preserve">Implemented RBAC &amp; dashboards, improving issue detection </w:t>
      </w:r>
      <w:r w:rsidRPr="00616CFD">
        <w:rPr>
          <w:b/>
          <w:bCs/>
        </w:rPr>
        <w:t>45%</w:t>
      </w:r>
      <w:r w:rsidRPr="00616CFD">
        <w:t>.</w:t>
      </w:r>
    </w:p>
    <w:p w14:paraId="08B7E45A" w14:textId="4F671016" w:rsidR="00616CFD" w:rsidRPr="00616CFD" w:rsidRDefault="00616CFD" w:rsidP="00616CFD">
      <w:pPr>
        <w:pStyle w:val="ListParagraph"/>
        <w:numPr>
          <w:ilvl w:val="0"/>
          <w:numId w:val="111"/>
        </w:numPr>
        <w:spacing w:before="40"/>
      </w:pPr>
      <w:proofErr w:type="gramStart"/>
      <w:r w:rsidRPr="00616CFD">
        <w:t>Mentored 3</w:t>
      </w:r>
      <w:proofErr w:type="gramEnd"/>
      <w:r w:rsidRPr="00616CFD">
        <w:t xml:space="preserve"> engineers, owning architecture, delivery, and code quality.</w:t>
      </w:r>
    </w:p>
    <w:p w14:paraId="14519DC9" w14:textId="77777777" w:rsidR="00E54D41" w:rsidRPr="006209E7" w:rsidRDefault="00E54D41" w:rsidP="00E54D41">
      <w:pPr>
        <w:spacing w:before="40"/>
      </w:pPr>
      <w:r w:rsidRPr="006209E7">
        <w:rPr>
          <w:b/>
          <w:bCs/>
        </w:rPr>
        <w:t>Software Engineer Lead</w:t>
      </w:r>
      <w:r w:rsidRPr="006209E7">
        <w:t xml:space="preserve"> – Cyrrup Solutions, Hyderabad, India | Jan 2021 – Aug 2023</w:t>
      </w:r>
    </w:p>
    <w:p w14:paraId="0F079645" w14:textId="229CBB36" w:rsidR="008178BE" w:rsidRPr="008178BE" w:rsidRDefault="008178BE" w:rsidP="008178BE">
      <w:pPr>
        <w:pStyle w:val="ListParagraph"/>
        <w:numPr>
          <w:ilvl w:val="0"/>
          <w:numId w:val="108"/>
        </w:numPr>
        <w:spacing w:before="40"/>
      </w:pPr>
      <w:r w:rsidRPr="008178BE">
        <w:t xml:space="preserve">Led development of a </w:t>
      </w:r>
      <w:r w:rsidRPr="008178BE">
        <w:rPr>
          <w:b/>
          <w:bCs/>
        </w:rPr>
        <w:t>real-time IoT fleet management system</w:t>
      </w:r>
      <w:r w:rsidRPr="008178BE">
        <w:t xml:space="preserve"> tracking 10,000+ vehicles using </w:t>
      </w:r>
      <w:r w:rsidRPr="008178BE">
        <w:rPr>
          <w:b/>
          <w:bCs/>
        </w:rPr>
        <w:t>MERN, Java/Spring Boot, Python, IoT devices, and Google Maps APIs</w:t>
      </w:r>
      <w:r w:rsidRPr="008178BE">
        <w:t>.</w:t>
      </w:r>
    </w:p>
    <w:p w14:paraId="311C9090" w14:textId="049CB9E2" w:rsidR="008178BE" w:rsidRPr="00616CFD" w:rsidRDefault="008178BE" w:rsidP="008178BE">
      <w:pPr>
        <w:pStyle w:val="ListParagraph"/>
        <w:numPr>
          <w:ilvl w:val="0"/>
          <w:numId w:val="108"/>
        </w:numPr>
        <w:spacing w:before="40"/>
        <w:rPr>
          <w:b/>
          <w:bCs/>
        </w:rPr>
      </w:pPr>
      <w:r w:rsidRPr="008178BE">
        <w:t xml:space="preserve">Built </w:t>
      </w:r>
      <w:r w:rsidRPr="008178BE">
        <w:rPr>
          <w:b/>
          <w:bCs/>
        </w:rPr>
        <w:t>multithreaded Python ingestion server</w:t>
      </w:r>
      <w:r w:rsidRPr="008178BE">
        <w:t xml:space="preserve"> with </w:t>
      </w:r>
      <w:r w:rsidRPr="008178BE">
        <w:rPr>
          <w:b/>
          <w:bCs/>
        </w:rPr>
        <w:t>Socket.IO, TCP/IP, Redis, and custom protocols</w:t>
      </w:r>
      <w:r w:rsidRPr="008178BE">
        <w:t xml:space="preserve">, processing </w:t>
      </w:r>
      <w:r w:rsidRPr="00616CFD">
        <w:rPr>
          <w:b/>
          <w:bCs/>
        </w:rPr>
        <w:t>1M+ events/day.</w:t>
      </w:r>
    </w:p>
    <w:p w14:paraId="2FE2A055" w14:textId="76B9F9E8" w:rsidR="008178BE" w:rsidRPr="008178BE" w:rsidRDefault="008178BE" w:rsidP="008178BE">
      <w:pPr>
        <w:pStyle w:val="ListParagraph"/>
        <w:numPr>
          <w:ilvl w:val="0"/>
          <w:numId w:val="108"/>
        </w:numPr>
        <w:spacing w:before="40"/>
      </w:pPr>
      <w:r w:rsidRPr="008178BE">
        <w:t xml:space="preserve">Designed </w:t>
      </w:r>
      <w:r w:rsidR="00616CFD" w:rsidRPr="00616CFD">
        <w:t>high availability</w:t>
      </w:r>
      <w:r w:rsidRPr="00616CFD">
        <w:t xml:space="preserve"> microservices and data pipelines</w:t>
      </w:r>
      <w:r w:rsidRPr="008178BE">
        <w:t xml:space="preserve"> deployed on </w:t>
      </w:r>
      <w:r w:rsidRPr="008178BE">
        <w:rPr>
          <w:b/>
          <w:bCs/>
        </w:rPr>
        <w:t>Docker/Kubernetes (GCP)</w:t>
      </w:r>
      <w:r w:rsidRPr="008178BE">
        <w:t>.</w:t>
      </w:r>
    </w:p>
    <w:p w14:paraId="242DA350" w14:textId="3DC0E21B" w:rsidR="008178BE" w:rsidRPr="008178BE" w:rsidRDefault="008178BE" w:rsidP="008178BE">
      <w:pPr>
        <w:pStyle w:val="ListParagraph"/>
        <w:numPr>
          <w:ilvl w:val="0"/>
          <w:numId w:val="108"/>
        </w:numPr>
        <w:spacing w:before="40"/>
      </w:pPr>
      <w:r w:rsidRPr="008178BE">
        <w:t xml:space="preserve">Automated reporting and alerting workflows, </w:t>
      </w:r>
      <w:r w:rsidRPr="008178BE">
        <w:rPr>
          <w:b/>
          <w:bCs/>
        </w:rPr>
        <w:t>reducing operational effort 70%</w:t>
      </w:r>
      <w:r w:rsidRPr="008178BE">
        <w:t xml:space="preserve"> and improving response times.</w:t>
      </w:r>
    </w:p>
    <w:p w14:paraId="05DF0404" w14:textId="68342722" w:rsidR="008178BE" w:rsidRPr="008178BE" w:rsidRDefault="008178BE" w:rsidP="008178BE">
      <w:pPr>
        <w:pStyle w:val="ListParagraph"/>
        <w:numPr>
          <w:ilvl w:val="0"/>
          <w:numId w:val="108"/>
        </w:numPr>
        <w:spacing w:before="40"/>
      </w:pPr>
      <w:r w:rsidRPr="008178BE">
        <w:t xml:space="preserve">Delivered analytics and telemetry systems that </w:t>
      </w:r>
      <w:r w:rsidRPr="008178BE">
        <w:rPr>
          <w:b/>
          <w:bCs/>
        </w:rPr>
        <w:t>cut fuel theft by 40%</w:t>
      </w:r>
      <w:r w:rsidRPr="008178BE">
        <w:t>.</w:t>
      </w:r>
    </w:p>
    <w:p w14:paraId="252F02B9" w14:textId="77777777" w:rsidR="00E54D41" w:rsidRPr="006209E7" w:rsidRDefault="00E54D41" w:rsidP="00E54D41">
      <w:pPr>
        <w:spacing w:before="40"/>
      </w:pPr>
      <w:r w:rsidRPr="006209E7">
        <w:rPr>
          <w:b/>
          <w:bCs/>
        </w:rPr>
        <w:t>Software Engineer (Full Stack)</w:t>
      </w:r>
      <w:r w:rsidRPr="006209E7">
        <w:t xml:space="preserve"> – Ark Traders, Hyderabad, India | Jan 2019 – Jan 2021</w:t>
      </w:r>
    </w:p>
    <w:p w14:paraId="259A9B6D" w14:textId="019B3EF1" w:rsidR="008178BE" w:rsidRPr="008178BE" w:rsidRDefault="008178BE" w:rsidP="008178BE">
      <w:pPr>
        <w:pStyle w:val="ListParagraph"/>
        <w:numPr>
          <w:ilvl w:val="0"/>
          <w:numId w:val="109"/>
        </w:numPr>
      </w:pPr>
      <w:r w:rsidRPr="008178BE">
        <w:t xml:space="preserve">Developed </w:t>
      </w:r>
      <w:r w:rsidRPr="008178BE">
        <w:rPr>
          <w:b/>
          <w:bCs/>
        </w:rPr>
        <w:t>enterprise CRM and trading platform</w:t>
      </w:r>
      <w:r w:rsidRPr="008178BE">
        <w:t xml:space="preserve"> serving </w:t>
      </w:r>
      <w:r w:rsidRPr="00616CFD">
        <w:rPr>
          <w:b/>
          <w:bCs/>
        </w:rPr>
        <w:t>100K+ users</w:t>
      </w:r>
      <w:r w:rsidRPr="008178BE">
        <w:t xml:space="preserve"> with mission-critical payment and reporting workflows.</w:t>
      </w:r>
    </w:p>
    <w:p w14:paraId="37496E54" w14:textId="0BB401B3" w:rsidR="008178BE" w:rsidRPr="008178BE" w:rsidRDefault="008178BE" w:rsidP="008178BE">
      <w:pPr>
        <w:pStyle w:val="ListParagraph"/>
        <w:numPr>
          <w:ilvl w:val="0"/>
          <w:numId w:val="109"/>
        </w:numPr>
      </w:pPr>
      <w:r w:rsidRPr="008178BE">
        <w:t xml:space="preserve">Built </w:t>
      </w:r>
      <w:r w:rsidRPr="008178BE">
        <w:rPr>
          <w:b/>
          <w:bCs/>
        </w:rPr>
        <w:t>Lead Management CRM</w:t>
      </w:r>
      <w:r w:rsidRPr="008178BE">
        <w:t xml:space="preserve"> covering end-</w:t>
      </w:r>
      <w:proofErr w:type="gramStart"/>
      <w:r w:rsidRPr="008178BE">
        <w:t>to</w:t>
      </w:r>
      <w:proofErr w:type="gramEnd"/>
      <w:r w:rsidRPr="008178BE">
        <w:t xml:space="preserve">-end lifecycle, boosting client conversion rates by </w:t>
      </w:r>
      <w:r w:rsidRPr="00616CFD">
        <w:rPr>
          <w:b/>
          <w:bCs/>
        </w:rPr>
        <w:t>60%.</w:t>
      </w:r>
    </w:p>
    <w:p w14:paraId="171A5C2B" w14:textId="1A4C9C20" w:rsidR="008178BE" w:rsidRPr="008178BE" w:rsidRDefault="008178BE" w:rsidP="008178BE">
      <w:pPr>
        <w:pStyle w:val="ListParagraph"/>
        <w:numPr>
          <w:ilvl w:val="0"/>
          <w:numId w:val="109"/>
        </w:numPr>
      </w:pPr>
      <w:r w:rsidRPr="008178BE">
        <w:t xml:space="preserve">Integrated </w:t>
      </w:r>
      <w:r w:rsidRPr="008178BE">
        <w:rPr>
          <w:b/>
          <w:bCs/>
        </w:rPr>
        <w:t xml:space="preserve">telephony (Tata Tele APIs) </w:t>
      </w:r>
      <w:r w:rsidRPr="00616CFD">
        <w:t>for click-to-call, call tracking, and dashboards</w:t>
      </w:r>
      <w:r w:rsidRPr="008178BE">
        <w:t>.</w:t>
      </w:r>
    </w:p>
    <w:p w14:paraId="694E9451" w14:textId="7AD9FCF8" w:rsidR="008178BE" w:rsidRPr="008178BE" w:rsidRDefault="008178BE" w:rsidP="008178BE">
      <w:pPr>
        <w:pStyle w:val="ListParagraph"/>
        <w:numPr>
          <w:ilvl w:val="0"/>
          <w:numId w:val="109"/>
        </w:numPr>
      </w:pPr>
      <w:r w:rsidRPr="008178BE">
        <w:t xml:space="preserve">Optimized </w:t>
      </w:r>
      <w:r w:rsidRPr="00616CFD">
        <w:rPr>
          <w:b/>
          <w:bCs/>
        </w:rPr>
        <w:t xml:space="preserve">30+ </w:t>
      </w:r>
      <w:r w:rsidRPr="008178BE">
        <w:t xml:space="preserve">reporting workflows with </w:t>
      </w:r>
      <w:r w:rsidRPr="008178BE">
        <w:rPr>
          <w:b/>
          <w:bCs/>
        </w:rPr>
        <w:t xml:space="preserve">minified APIs, </w:t>
      </w:r>
      <w:r w:rsidR="00616CFD" w:rsidRPr="00616CFD">
        <w:rPr>
          <w:b/>
          <w:bCs/>
        </w:rPr>
        <w:t>IndexedDB</w:t>
      </w:r>
      <w:r w:rsidRPr="008178BE">
        <w:rPr>
          <w:b/>
          <w:bCs/>
        </w:rPr>
        <w:t>, and Redis</w:t>
      </w:r>
      <w:r w:rsidRPr="008178BE">
        <w:t xml:space="preserve">, cutting load times and redundant requests </w:t>
      </w:r>
      <w:r w:rsidRPr="00616CFD">
        <w:rPr>
          <w:b/>
          <w:bCs/>
        </w:rPr>
        <w:t>~60%.</w:t>
      </w:r>
    </w:p>
    <w:p w14:paraId="069CD832" w14:textId="02117323" w:rsidR="008178BE" w:rsidRPr="008178BE" w:rsidRDefault="008178BE" w:rsidP="008178BE">
      <w:pPr>
        <w:pStyle w:val="ListParagraph"/>
        <w:numPr>
          <w:ilvl w:val="0"/>
          <w:numId w:val="109"/>
        </w:numPr>
      </w:pPr>
      <w:r w:rsidRPr="008178BE">
        <w:t xml:space="preserve">Built backend services with </w:t>
      </w:r>
      <w:r w:rsidRPr="008178BE">
        <w:rPr>
          <w:b/>
          <w:bCs/>
        </w:rPr>
        <w:t>Java/Spring Boot, Node.js</w:t>
      </w:r>
      <w:r w:rsidRPr="008178BE">
        <w:t xml:space="preserve">, frontend in </w:t>
      </w:r>
      <w:r w:rsidRPr="008178BE">
        <w:rPr>
          <w:b/>
          <w:bCs/>
        </w:rPr>
        <w:t>React</w:t>
      </w:r>
      <w:r w:rsidRPr="008178BE">
        <w:t xml:space="preserve">, and introduced </w:t>
      </w:r>
      <w:r w:rsidRPr="008178BE">
        <w:rPr>
          <w:b/>
          <w:bCs/>
        </w:rPr>
        <w:t>CI/CD with Jenkins and Docker</w:t>
      </w:r>
      <w:r w:rsidRPr="008178BE">
        <w:t>.</w:t>
      </w:r>
    </w:p>
    <w:p w14:paraId="6A3BF176" w14:textId="14213F72" w:rsidR="00E54D41" w:rsidRPr="007E29C6" w:rsidRDefault="00000000" w:rsidP="008F3E7B">
      <w:r>
        <w:pict w14:anchorId="51377B87">
          <v:rect id="_x0000_i1028" style="width:0;height:1.5pt" o:hralign="center" o:hrstd="t" o:hr="t" fillcolor="#a0a0a0" stroked="f"/>
        </w:pict>
      </w:r>
    </w:p>
    <w:p w14:paraId="0DAD8380" w14:textId="549A7813" w:rsidR="0018019D" w:rsidRPr="006209E7" w:rsidRDefault="00E54D41" w:rsidP="00E54D41">
      <w:pPr>
        <w:spacing w:after="40"/>
        <w:rPr>
          <w:b/>
          <w:bCs/>
        </w:rPr>
      </w:pPr>
      <w:r w:rsidRPr="006209E7">
        <w:rPr>
          <w:b/>
          <w:bCs/>
        </w:rPr>
        <w:t>CERTIFICATIONS</w:t>
      </w:r>
    </w:p>
    <w:p w14:paraId="47A7247A" w14:textId="4A482790" w:rsidR="0018019D" w:rsidRDefault="0018019D" w:rsidP="00E54D41">
      <w:pPr>
        <w:numPr>
          <w:ilvl w:val="0"/>
          <w:numId w:val="90"/>
        </w:numPr>
        <w:tabs>
          <w:tab w:val="clear" w:pos="720"/>
          <w:tab w:val="num" w:pos="360"/>
        </w:tabs>
        <w:ind w:left="360"/>
      </w:pPr>
      <w:hyperlink r:id="rId14" w:history="1">
        <w:r w:rsidRPr="0018019D">
          <w:rPr>
            <w:rStyle w:val="Hyperlink"/>
            <w:b/>
            <w:bCs/>
          </w:rPr>
          <w:t>AWS Certified Solutions Architect – Associate</w:t>
        </w:r>
      </w:hyperlink>
      <w:r>
        <w:t xml:space="preserve">  - </w:t>
      </w:r>
      <w:r w:rsidRPr="0018019D">
        <w:t>Proven skills in designing secure and scalable solutions on AWS</w:t>
      </w:r>
    </w:p>
    <w:p w14:paraId="7A43A631" w14:textId="44FD620B" w:rsidR="00E54D41" w:rsidRPr="002E1746" w:rsidRDefault="00E54D41" w:rsidP="00E54D41">
      <w:pPr>
        <w:numPr>
          <w:ilvl w:val="0"/>
          <w:numId w:val="90"/>
        </w:numPr>
        <w:tabs>
          <w:tab w:val="clear" w:pos="720"/>
          <w:tab w:val="num" w:pos="360"/>
        </w:tabs>
        <w:ind w:left="360"/>
      </w:pPr>
      <w:hyperlink r:id="rId15" w:history="1">
        <w:r w:rsidRPr="002E1746">
          <w:rPr>
            <w:rStyle w:val="Hyperlink"/>
            <w:b/>
            <w:bCs/>
          </w:rPr>
          <w:t>Meta Certified Front-End Developer</w:t>
        </w:r>
      </w:hyperlink>
      <w:r w:rsidRPr="002E1746">
        <w:t xml:space="preserve"> – Built scalable, responsive web applications with React.js and modern JS.</w:t>
      </w:r>
    </w:p>
    <w:p w14:paraId="104BAF99" w14:textId="77777777" w:rsidR="00E54D41" w:rsidRPr="002E1746" w:rsidRDefault="00E54D41" w:rsidP="00E54D41">
      <w:pPr>
        <w:numPr>
          <w:ilvl w:val="0"/>
          <w:numId w:val="90"/>
        </w:numPr>
        <w:tabs>
          <w:tab w:val="clear" w:pos="720"/>
          <w:tab w:val="num" w:pos="360"/>
        </w:tabs>
        <w:ind w:left="360"/>
      </w:pPr>
      <w:hyperlink r:id="rId16" w:history="1">
        <w:r w:rsidRPr="002E1746">
          <w:rPr>
            <w:rStyle w:val="Hyperlink"/>
            <w:b/>
            <w:bCs/>
          </w:rPr>
          <w:t>AI MOVE Fellow – AI Trainer</w:t>
        </w:r>
      </w:hyperlink>
      <w:r w:rsidRPr="002E1746">
        <w:t xml:space="preserve"> – Trained on LLM evaluation, prompt engineering, and AI model validation.</w:t>
      </w:r>
    </w:p>
    <w:p w14:paraId="7DBF7288" w14:textId="77777777" w:rsidR="00E54D41" w:rsidRPr="006209E7" w:rsidRDefault="00000000" w:rsidP="00E54D41">
      <w:r>
        <w:pict w14:anchorId="588ADBC8">
          <v:rect id="_x0000_i1029" style="width:0;height:1.5pt" o:hralign="center" o:hrstd="t" o:hr="t" fillcolor="#a0a0a0" stroked="f"/>
        </w:pict>
      </w:r>
    </w:p>
    <w:p w14:paraId="3499C577" w14:textId="77777777" w:rsidR="00E54D41" w:rsidRPr="006209E7" w:rsidRDefault="00E54D41" w:rsidP="00E54D41">
      <w:pPr>
        <w:rPr>
          <w:b/>
          <w:bCs/>
        </w:rPr>
      </w:pPr>
      <w:r w:rsidRPr="006209E7">
        <w:rPr>
          <w:b/>
          <w:bCs/>
        </w:rPr>
        <w:t>HIGHLIGHTS</w:t>
      </w:r>
    </w:p>
    <w:p w14:paraId="70E0807F" w14:textId="1FBF67ED" w:rsidR="00515FB0" w:rsidRPr="00E54D41" w:rsidRDefault="00E54D41" w:rsidP="008178BE">
      <w:pPr>
        <w:numPr>
          <w:ilvl w:val="0"/>
          <w:numId w:val="91"/>
        </w:numPr>
        <w:tabs>
          <w:tab w:val="clear" w:pos="720"/>
          <w:tab w:val="num" w:pos="360"/>
        </w:tabs>
        <w:ind w:left="360"/>
      </w:pPr>
      <w:r w:rsidRPr="006209E7">
        <w:rPr>
          <w:b/>
          <w:bCs/>
        </w:rPr>
        <w:t>Leadership:</w:t>
      </w:r>
      <w:r w:rsidRPr="006209E7">
        <w:t xml:space="preserve"> Led teams of </w:t>
      </w:r>
      <w:r>
        <w:rPr>
          <w:b/>
          <w:bCs/>
        </w:rPr>
        <w:t>7</w:t>
      </w:r>
      <w:r w:rsidRPr="006209E7">
        <w:rPr>
          <w:b/>
          <w:bCs/>
        </w:rPr>
        <w:t xml:space="preserve"> engineers</w:t>
      </w:r>
      <w:r w:rsidRPr="006209E7">
        <w:t xml:space="preserve">, delivering </w:t>
      </w:r>
      <w:r>
        <w:t>20</w:t>
      </w:r>
      <w:r w:rsidRPr="006209E7">
        <w:t>+</w:t>
      </w:r>
      <w:r>
        <w:t xml:space="preserve"> flagship applications</w:t>
      </w:r>
      <w:r w:rsidRPr="006209E7">
        <w:t xml:space="preserve"> across startups</w:t>
      </w:r>
      <w:r>
        <w:t>,</w:t>
      </w:r>
      <w:r w:rsidRPr="006209E7">
        <w:t xml:space="preserve"> </w:t>
      </w:r>
      <w:r>
        <w:t>MNC’s &amp; Research institutions.</w:t>
      </w:r>
    </w:p>
    <w:sectPr w:rsidR="00515FB0" w:rsidRPr="00E54D41" w:rsidSect="00632803">
      <w:pgSz w:w="12240" w:h="15840"/>
      <w:pgMar w:top="288" w:right="288" w:bottom="144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Times New Roman (Body CS)">
    <w:altName w:val="Times New Roman"/>
    <w:charset w:val="00"/>
    <w:family w:val="roman"/>
    <w:pitch w:val="default"/>
  </w:font>
  <w:font w:name="CormorantGaramond-SemiBold">
    <w:altName w:val="Calibri"/>
    <w:charset w:val="00"/>
    <w:family w:val="auto"/>
    <w:pitch w:val="variable"/>
    <w:sig w:usb0="20000207" w:usb1="00000001" w:usb2="00000000" w:usb3="00000000" w:csb0="00000197" w:csb1="00000000"/>
  </w:font>
  <w:font w:name="Gill Sans Nova">
    <w:charset w:val="00"/>
    <w:family w:val="swiss"/>
    <w:pitch w:val="variable"/>
    <w:sig w:usb0="80000287" w:usb1="00000002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E7CA1B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154FBF"/>
    <w:multiLevelType w:val="multilevel"/>
    <w:tmpl w:val="281A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E175C"/>
    <w:multiLevelType w:val="multilevel"/>
    <w:tmpl w:val="C1B6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730F6"/>
    <w:multiLevelType w:val="multilevel"/>
    <w:tmpl w:val="2738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79674C"/>
    <w:multiLevelType w:val="multilevel"/>
    <w:tmpl w:val="360A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8A6E3D"/>
    <w:multiLevelType w:val="multilevel"/>
    <w:tmpl w:val="D5D6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19758B"/>
    <w:multiLevelType w:val="hybridMultilevel"/>
    <w:tmpl w:val="AFCCD784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7" w15:restartNumberingAfterBreak="0">
    <w:nsid w:val="044757CD"/>
    <w:multiLevelType w:val="hybridMultilevel"/>
    <w:tmpl w:val="1B2CEF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4F54CBB"/>
    <w:multiLevelType w:val="multilevel"/>
    <w:tmpl w:val="BD24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217179"/>
    <w:multiLevelType w:val="multilevel"/>
    <w:tmpl w:val="FD76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3C0476"/>
    <w:multiLevelType w:val="multilevel"/>
    <w:tmpl w:val="C8EE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692952"/>
    <w:multiLevelType w:val="multilevel"/>
    <w:tmpl w:val="B5AA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B9668C"/>
    <w:multiLevelType w:val="hybridMultilevel"/>
    <w:tmpl w:val="A4D64094"/>
    <w:lvl w:ilvl="0" w:tplc="AD260508">
      <w:numFmt w:val="bullet"/>
      <w:lvlText w:val="•"/>
      <w:lvlJc w:val="left"/>
      <w:pPr>
        <w:ind w:left="1080" w:hanging="360"/>
      </w:pPr>
      <w:rPr>
        <w:rFonts w:ascii="Arial Nova Light" w:eastAsiaTheme="minorHAnsi" w:hAnsi="Arial Nova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82A5A1C"/>
    <w:multiLevelType w:val="hybridMultilevel"/>
    <w:tmpl w:val="6D26E1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08F419F5"/>
    <w:multiLevelType w:val="multilevel"/>
    <w:tmpl w:val="177C7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9C1E6A"/>
    <w:multiLevelType w:val="multilevel"/>
    <w:tmpl w:val="EC5E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ED1902"/>
    <w:multiLevelType w:val="multilevel"/>
    <w:tmpl w:val="295A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FD7D34"/>
    <w:multiLevelType w:val="multilevel"/>
    <w:tmpl w:val="EB26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BF192B"/>
    <w:multiLevelType w:val="hybridMultilevel"/>
    <w:tmpl w:val="7C8ED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06061A3"/>
    <w:multiLevelType w:val="multilevel"/>
    <w:tmpl w:val="E702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5239C2"/>
    <w:multiLevelType w:val="multilevel"/>
    <w:tmpl w:val="0F38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DA4A99"/>
    <w:multiLevelType w:val="hybridMultilevel"/>
    <w:tmpl w:val="2F485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41F143F"/>
    <w:multiLevelType w:val="multilevel"/>
    <w:tmpl w:val="C854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506E10"/>
    <w:multiLevelType w:val="multilevel"/>
    <w:tmpl w:val="5DEA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843015"/>
    <w:multiLevelType w:val="multilevel"/>
    <w:tmpl w:val="87D4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4B5118"/>
    <w:multiLevelType w:val="multilevel"/>
    <w:tmpl w:val="A3E6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A24630"/>
    <w:multiLevelType w:val="multilevel"/>
    <w:tmpl w:val="E04E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81430C"/>
    <w:multiLevelType w:val="multilevel"/>
    <w:tmpl w:val="B844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712C65"/>
    <w:multiLevelType w:val="hybridMultilevel"/>
    <w:tmpl w:val="9B6CE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98E0501"/>
    <w:multiLevelType w:val="hybridMultilevel"/>
    <w:tmpl w:val="6E88CE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19F45249"/>
    <w:multiLevelType w:val="multilevel"/>
    <w:tmpl w:val="14D6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132DE9"/>
    <w:multiLevelType w:val="multilevel"/>
    <w:tmpl w:val="E6B2B9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52390F"/>
    <w:multiLevelType w:val="multilevel"/>
    <w:tmpl w:val="7A78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CB2AAC"/>
    <w:multiLevelType w:val="hybridMultilevel"/>
    <w:tmpl w:val="8C647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EEB5A27"/>
    <w:multiLevelType w:val="multilevel"/>
    <w:tmpl w:val="9FDE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ED0D4C"/>
    <w:multiLevelType w:val="multilevel"/>
    <w:tmpl w:val="BA02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3E532D"/>
    <w:multiLevelType w:val="multilevel"/>
    <w:tmpl w:val="62EE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5F6041"/>
    <w:multiLevelType w:val="multilevel"/>
    <w:tmpl w:val="C878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C76148"/>
    <w:multiLevelType w:val="multilevel"/>
    <w:tmpl w:val="A6DE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995635"/>
    <w:multiLevelType w:val="multilevel"/>
    <w:tmpl w:val="085A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183259"/>
    <w:multiLevelType w:val="multilevel"/>
    <w:tmpl w:val="698C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A023AA0"/>
    <w:multiLevelType w:val="multilevel"/>
    <w:tmpl w:val="A5FA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313EE9"/>
    <w:multiLevelType w:val="multilevel"/>
    <w:tmpl w:val="5C12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3725BD"/>
    <w:multiLevelType w:val="multilevel"/>
    <w:tmpl w:val="D792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EA5244D"/>
    <w:multiLevelType w:val="multilevel"/>
    <w:tmpl w:val="CF08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EB21BB8"/>
    <w:multiLevelType w:val="hybridMultilevel"/>
    <w:tmpl w:val="2EA270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30C52BE0"/>
    <w:multiLevelType w:val="hybridMultilevel"/>
    <w:tmpl w:val="6B262336"/>
    <w:lvl w:ilvl="0" w:tplc="AD260508">
      <w:numFmt w:val="bullet"/>
      <w:lvlText w:val="•"/>
      <w:lvlJc w:val="left"/>
      <w:pPr>
        <w:ind w:left="720" w:hanging="360"/>
      </w:pPr>
      <w:rPr>
        <w:rFonts w:ascii="Arial Nova Light" w:eastAsiaTheme="minorHAnsi" w:hAnsi="Arial Nova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0CC4D37"/>
    <w:multiLevelType w:val="multilevel"/>
    <w:tmpl w:val="1B72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1EC70E0"/>
    <w:multiLevelType w:val="multilevel"/>
    <w:tmpl w:val="06B0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3D120AE"/>
    <w:multiLevelType w:val="multilevel"/>
    <w:tmpl w:val="B100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48930A0"/>
    <w:multiLevelType w:val="hybridMultilevel"/>
    <w:tmpl w:val="82F0C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58A2249"/>
    <w:multiLevelType w:val="hybridMultilevel"/>
    <w:tmpl w:val="FC7A8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5CA3688"/>
    <w:multiLevelType w:val="multilevel"/>
    <w:tmpl w:val="6074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62745AC"/>
    <w:multiLevelType w:val="hybridMultilevel"/>
    <w:tmpl w:val="2D441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A493360"/>
    <w:multiLevelType w:val="hybridMultilevel"/>
    <w:tmpl w:val="5C5ED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AB14C61"/>
    <w:multiLevelType w:val="hybridMultilevel"/>
    <w:tmpl w:val="E118E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BF30918"/>
    <w:multiLevelType w:val="hybridMultilevel"/>
    <w:tmpl w:val="009CB4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3D8C5E81"/>
    <w:multiLevelType w:val="multilevel"/>
    <w:tmpl w:val="7702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DCE35C6"/>
    <w:multiLevelType w:val="multilevel"/>
    <w:tmpl w:val="50400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F09108C"/>
    <w:multiLevelType w:val="multilevel"/>
    <w:tmpl w:val="D76A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FDC1780"/>
    <w:multiLevelType w:val="multilevel"/>
    <w:tmpl w:val="A262F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14A7ECE"/>
    <w:multiLevelType w:val="multilevel"/>
    <w:tmpl w:val="181A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17C70B2"/>
    <w:multiLevelType w:val="multilevel"/>
    <w:tmpl w:val="6D5A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2FD18FD"/>
    <w:multiLevelType w:val="multilevel"/>
    <w:tmpl w:val="B04C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3722EEB"/>
    <w:multiLevelType w:val="hybridMultilevel"/>
    <w:tmpl w:val="5F4665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5" w15:restartNumberingAfterBreak="0">
    <w:nsid w:val="44D31D69"/>
    <w:multiLevelType w:val="multilevel"/>
    <w:tmpl w:val="1020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50D579A"/>
    <w:multiLevelType w:val="multilevel"/>
    <w:tmpl w:val="E3468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A264D81"/>
    <w:multiLevelType w:val="multilevel"/>
    <w:tmpl w:val="17B26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AD335D3"/>
    <w:multiLevelType w:val="hybridMultilevel"/>
    <w:tmpl w:val="40F214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9" w15:restartNumberingAfterBreak="0">
    <w:nsid w:val="4BD16799"/>
    <w:multiLevelType w:val="hybridMultilevel"/>
    <w:tmpl w:val="67E89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BEB392B"/>
    <w:multiLevelType w:val="multilevel"/>
    <w:tmpl w:val="E78A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EED2B98"/>
    <w:multiLevelType w:val="multilevel"/>
    <w:tmpl w:val="66FC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12E188D"/>
    <w:multiLevelType w:val="hybridMultilevel"/>
    <w:tmpl w:val="43F689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3" w15:restartNumberingAfterBreak="0">
    <w:nsid w:val="535C3D8D"/>
    <w:multiLevelType w:val="multilevel"/>
    <w:tmpl w:val="2A70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388410C"/>
    <w:multiLevelType w:val="multilevel"/>
    <w:tmpl w:val="72AC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4353F12"/>
    <w:multiLevelType w:val="hybridMultilevel"/>
    <w:tmpl w:val="AA306B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6" w15:restartNumberingAfterBreak="0">
    <w:nsid w:val="54A333A8"/>
    <w:multiLevelType w:val="multilevel"/>
    <w:tmpl w:val="BD62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5211074"/>
    <w:multiLevelType w:val="multilevel"/>
    <w:tmpl w:val="E810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70D56DA"/>
    <w:multiLevelType w:val="multilevel"/>
    <w:tmpl w:val="7338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7330ED6"/>
    <w:multiLevelType w:val="multilevel"/>
    <w:tmpl w:val="D336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8BC5EF1"/>
    <w:multiLevelType w:val="multilevel"/>
    <w:tmpl w:val="33B4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8E91D58"/>
    <w:multiLevelType w:val="multilevel"/>
    <w:tmpl w:val="CAE6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97813BD"/>
    <w:multiLevelType w:val="multilevel"/>
    <w:tmpl w:val="F98E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A257D36"/>
    <w:multiLevelType w:val="hybridMultilevel"/>
    <w:tmpl w:val="89AAC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5DFC5B0F"/>
    <w:multiLevelType w:val="multilevel"/>
    <w:tmpl w:val="34E6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F11477A"/>
    <w:multiLevelType w:val="hybridMultilevel"/>
    <w:tmpl w:val="CBD06C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6" w15:restartNumberingAfterBreak="0">
    <w:nsid w:val="62B17EF4"/>
    <w:multiLevelType w:val="multilevel"/>
    <w:tmpl w:val="46F4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6103318"/>
    <w:multiLevelType w:val="multilevel"/>
    <w:tmpl w:val="CB4E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6B73AF1"/>
    <w:multiLevelType w:val="multilevel"/>
    <w:tmpl w:val="CF34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758623F"/>
    <w:multiLevelType w:val="singleLevel"/>
    <w:tmpl w:val="B8701636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90" w15:restartNumberingAfterBreak="0">
    <w:nsid w:val="67877BEC"/>
    <w:multiLevelType w:val="multilevel"/>
    <w:tmpl w:val="E106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7DD586F"/>
    <w:multiLevelType w:val="multilevel"/>
    <w:tmpl w:val="E5C2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8B77D2F"/>
    <w:multiLevelType w:val="hybridMultilevel"/>
    <w:tmpl w:val="7E9ED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68BC3919"/>
    <w:multiLevelType w:val="multilevel"/>
    <w:tmpl w:val="4B8A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8F53FA8"/>
    <w:multiLevelType w:val="hybridMultilevel"/>
    <w:tmpl w:val="9CFABF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5" w15:restartNumberingAfterBreak="0">
    <w:nsid w:val="69A069C9"/>
    <w:multiLevelType w:val="hybridMultilevel"/>
    <w:tmpl w:val="35D23B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6" w15:restartNumberingAfterBreak="0">
    <w:nsid w:val="6B3A65A7"/>
    <w:multiLevelType w:val="multilevel"/>
    <w:tmpl w:val="1DF6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B5616D4"/>
    <w:multiLevelType w:val="hybridMultilevel"/>
    <w:tmpl w:val="CA12B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6CA11BDA"/>
    <w:multiLevelType w:val="hybridMultilevel"/>
    <w:tmpl w:val="45123FA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6D911170"/>
    <w:multiLevelType w:val="multilevel"/>
    <w:tmpl w:val="56E60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E6E5145"/>
    <w:multiLevelType w:val="multilevel"/>
    <w:tmpl w:val="0B20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38A43A9"/>
    <w:multiLevelType w:val="multilevel"/>
    <w:tmpl w:val="DFB0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688208B"/>
    <w:multiLevelType w:val="hybridMultilevel"/>
    <w:tmpl w:val="5002A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770B39F5"/>
    <w:multiLevelType w:val="multilevel"/>
    <w:tmpl w:val="5E4A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7CE7649"/>
    <w:multiLevelType w:val="multilevel"/>
    <w:tmpl w:val="5C96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9004F56"/>
    <w:multiLevelType w:val="multilevel"/>
    <w:tmpl w:val="C212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9090DAA"/>
    <w:multiLevelType w:val="hybridMultilevel"/>
    <w:tmpl w:val="C2C0DB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7" w15:restartNumberingAfterBreak="0">
    <w:nsid w:val="79C6698D"/>
    <w:multiLevelType w:val="multilevel"/>
    <w:tmpl w:val="038E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D6B3F15"/>
    <w:multiLevelType w:val="multilevel"/>
    <w:tmpl w:val="9D20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F01234A"/>
    <w:multiLevelType w:val="hybridMultilevel"/>
    <w:tmpl w:val="13F26B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0" w15:restartNumberingAfterBreak="0">
    <w:nsid w:val="7FFA730C"/>
    <w:multiLevelType w:val="multilevel"/>
    <w:tmpl w:val="B430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3640870">
    <w:abstractNumId w:val="55"/>
  </w:num>
  <w:num w:numId="2" w16cid:durableId="283390146">
    <w:abstractNumId w:val="0"/>
  </w:num>
  <w:num w:numId="3" w16cid:durableId="489174233">
    <w:abstractNumId w:val="21"/>
  </w:num>
  <w:num w:numId="4" w16cid:durableId="1844320948">
    <w:abstractNumId w:val="33"/>
  </w:num>
  <w:num w:numId="5" w16cid:durableId="1176193521">
    <w:abstractNumId w:val="98"/>
  </w:num>
  <w:num w:numId="6" w16cid:durableId="150293776">
    <w:abstractNumId w:val="0"/>
  </w:num>
  <w:num w:numId="7" w16cid:durableId="687102903">
    <w:abstractNumId w:val="50"/>
  </w:num>
  <w:num w:numId="8" w16cid:durableId="920716344">
    <w:abstractNumId w:val="82"/>
  </w:num>
  <w:num w:numId="9" w16cid:durableId="1472407238">
    <w:abstractNumId w:val="20"/>
  </w:num>
  <w:num w:numId="10" w16cid:durableId="843277766">
    <w:abstractNumId w:val="57"/>
  </w:num>
  <w:num w:numId="11" w16cid:durableId="2008554167">
    <w:abstractNumId w:val="37"/>
  </w:num>
  <w:num w:numId="12" w16cid:durableId="2022316368">
    <w:abstractNumId w:val="54"/>
  </w:num>
  <w:num w:numId="13" w16cid:durableId="1904103428">
    <w:abstractNumId w:val="102"/>
  </w:num>
  <w:num w:numId="14" w16cid:durableId="781459356">
    <w:abstractNumId w:val="97"/>
  </w:num>
  <w:num w:numId="15" w16cid:durableId="834493230">
    <w:abstractNumId w:val="53"/>
  </w:num>
  <w:num w:numId="16" w16cid:durableId="757797761">
    <w:abstractNumId w:val="52"/>
  </w:num>
  <w:num w:numId="17" w16cid:durableId="1136021470">
    <w:abstractNumId w:val="69"/>
  </w:num>
  <w:num w:numId="18" w16cid:durableId="1586499009">
    <w:abstractNumId w:val="44"/>
  </w:num>
  <w:num w:numId="19" w16cid:durableId="606887550">
    <w:abstractNumId w:val="91"/>
  </w:num>
  <w:num w:numId="20" w16cid:durableId="904417508">
    <w:abstractNumId w:val="86"/>
  </w:num>
  <w:num w:numId="21" w16cid:durableId="737747417">
    <w:abstractNumId w:val="110"/>
  </w:num>
  <w:num w:numId="22" w16cid:durableId="1576743300">
    <w:abstractNumId w:val="65"/>
  </w:num>
  <w:num w:numId="23" w16cid:durableId="1440417138">
    <w:abstractNumId w:val="71"/>
  </w:num>
  <w:num w:numId="24" w16cid:durableId="1274823483">
    <w:abstractNumId w:val="36"/>
  </w:num>
  <w:num w:numId="25" w16cid:durableId="532157544">
    <w:abstractNumId w:val="6"/>
  </w:num>
  <w:num w:numId="26" w16cid:durableId="1523204702">
    <w:abstractNumId w:val="2"/>
  </w:num>
  <w:num w:numId="27" w16cid:durableId="398212900">
    <w:abstractNumId w:val="78"/>
  </w:num>
  <w:num w:numId="28" w16cid:durableId="1665013200">
    <w:abstractNumId w:val="27"/>
  </w:num>
  <w:num w:numId="29" w16cid:durableId="1646230080">
    <w:abstractNumId w:val="89"/>
  </w:num>
  <w:num w:numId="30" w16cid:durableId="908879904">
    <w:abstractNumId w:val="61"/>
  </w:num>
  <w:num w:numId="31" w16cid:durableId="1382442901">
    <w:abstractNumId w:val="28"/>
  </w:num>
  <w:num w:numId="32" w16cid:durableId="1060248281">
    <w:abstractNumId w:val="51"/>
  </w:num>
  <w:num w:numId="33" w16cid:durableId="1538394135">
    <w:abstractNumId w:val="39"/>
  </w:num>
  <w:num w:numId="34" w16cid:durableId="1866598236">
    <w:abstractNumId w:val="26"/>
  </w:num>
  <w:num w:numId="35" w16cid:durableId="1657881965">
    <w:abstractNumId w:val="11"/>
  </w:num>
  <w:num w:numId="36" w16cid:durableId="1762136748">
    <w:abstractNumId w:val="25"/>
  </w:num>
  <w:num w:numId="37" w16cid:durableId="1656372592">
    <w:abstractNumId w:val="103"/>
  </w:num>
  <w:num w:numId="38" w16cid:durableId="1668169333">
    <w:abstractNumId w:val="43"/>
  </w:num>
  <w:num w:numId="39" w16cid:durableId="583346501">
    <w:abstractNumId w:val="108"/>
  </w:num>
  <w:num w:numId="40" w16cid:durableId="1730111555">
    <w:abstractNumId w:val="104"/>
  </w:num>
  <w:num w:numId="41" w16cid:durableId="2100058783">
    <w:abstractNumId w:val="22"/>
  </w:num>
  <w:num w:numId="42" w16cid:durableId="1341813728">
    <w:abstractNumId w:val="63"/>
  </w:num>
  <w:num w:numId="43" w16cid:durableId="1944990591">
    <w:abstractNumId w:val="34"/>
  </w:num>
  <w:num w:numId="44" w16cid:durableId="322777346">
    <w:abstractNumId w:val="59"/>
  </w:num>
  <w:num w:numId="45" w16cid:durableId="312291981">
    <w:abstractNumId w:val="42"/>
  </w:num>
  <w:num w:numId="46" w16cid:durableId="490609001">
    <w:abstractNumId w:val="19"/>
  </w:num>
  <w:num w:numId="47" w16cid:durableId="299072697">
    <w:abstractNumId w:val="100"/>
  </w:num>
  <w:num w:numId="48" w16cid:durableId="1453356215">
    <w:abstractNumId w:val="9"/>
  </w:num>
  <w:num w:numId="49" w16cid:durableId="570239597">
    <w:abstractNumId w:val="93"/>
  </w:num>
  <w:num w:numId="50" w16cid:durableId="1231497864">
    <w:abstractNumId w:val="73"/>
  </w:num>
  <w:num w:numId="51" w16cid:durableId="1810786877">
    <w:abstractNumId w:val="77"/>
  </w:num>
  <w:num w:numId="52" w16cid:durableId="1567257847">
    <w:abstractNumId w:val="8"/>
  </w:num>
  <w:num w:numId="53" w16cid:durableId="1764185845">
    <w:abstractNumId w:val="4"/>
  </w:num>
  <w:num w:numId="54" w16cid:durableId="1046638945">
    <w:abstractNumId w:val="62"/>
  </w:num>
  <w:num w:numId="55" w16cid:durableId="2091661462">
    <w:abstractNumId w:val="90"/>
  </w:num>
  <w:num w:numId="56" w16cid:durableId="1658194085">
    <w:abstractNumId w:val="16"/>
  </w:num>
  <w:num w:numId="57" w16cid:durableId="100996646">
    <w:abstractNumId w:val="14"/>
  </w:num>
  <w:num w:numId="58" w16cid:durableId="766660606">
    <w:abstractNumId w:val="88"/>
  </w:num>
  <w:num w:numId="59" w16cid:durableId="2095390772">
    <w:abstractNumId w:val="30"/>
  </w:num>
  <w:num w:numId="60" w16cid:durableId="1873957374">
    <w:abstractNumId w:val="47"/>
  </w:num>
  <w:num w:numId="61" w16cid:durableId="1100874308">
    <w:abstractNumId w:val="58"/>
  </w:num>
  <w:num w:numId="62" w16cid:durableId="1769420068">
    <w:abstractNumId w:val="41"/>
  </w:num>
  <w:num w:numId="63" w16cid:durableId="247660874">
    <w:abstractNumId w:val="81"/>
  </w:num>
  <w:num w:numId="64" w16cid:durableId="705452953">
    <w:abstractNumId w:val="32"/>
  </w:num>
  <w:num w:numId="65" w16cid:durableId="950084861">
    <w:abstractNumId w:val="66"/>
  </w:num>
  <w:num w:numId="66" w16cid:durableId="195776233">
    <w:abstractNumId w:val="74"/>
  </w:num>
  <w:num w:numId="67" w16cid:durableId="629676754">
    <w:abstractNumId w:val="60"/>
  </w:num>
  <w:num w:numId="68" w16cid:durableId="513611722">
    <w:abstractNumId w:val="48"/>
  </w:num>
  <w:num w:numId="69" w16cid:durableId="1256666702">
    <w:abstractNumId w:val="79"/>
  </w:num>
  <w:num w:numId="70" w16cid:durableId="1781679709">
    <w:abstractNumId w:val="84"/>
  </w:num>
  <w:num w:numId="71" w16cid:durableId="1528059555">
    <w:abstractNumId w:val="92"/>
  </w:num>
  <w:num w:numId="72" w16cid:durableId="643782301">
    <w:abstractNumId w:val="23"/>
  </w:num>
  <w:num w:numId="73" w16cid:durableId="523595668">
    <w:abstractNumId w:val="3"/>
  </w:num>
  <w:num w:numId="74" w16cid:durableId="242959149">
    <w:abstractNumId w:val="80"/>
  </w:num>
  <w:num w:numId="75" w16cid:durableId="2139758104">
    <w:abstractNumId w:val="76"/>
  </w:num>
  <w:num w:numId="76" w16cid:durableId="723649306">
    <w:abstractNumId w:val="40"/>
  </w:num>
  <w:num w:numId="77" w16cid:durableId="90664016">
    <w:abstractNumId w:val="35"/>
  </w:num>
  <w:num w:numId="78" w16cid:durableId="2106801719">
    <w:abstractNumId w:val="1"/>
  </w:num>
  <w:num w:numId="79" w16cid:durableId="1520310456">
    <w:abstractNumId w:val="17"/>
  </w:num>
  <w:num w:numId="80" w16cid:durableId="630943080">
    <w:abstractNumId w:val="99"/>
  </w:num>
  <w:num w:numId="81" w16cid:durableId="1631545490">
    <w:abstractNumId w:val="96"/>
  </w:num>
  <w:num w:numId="82" w16cid:durableId="819735864">
    <w:abstractNumId w:val="38"/>
  </w:num>
  <w:num w:numId="83" w16cid:durableId="841433272">
    <w:abstractNumId w:val="101"/>
  </w:num>
  <w:num w:numId="84" w16cid:durableId="723062326">
    <w:abstractNumId w:val="15"/>
  </w:num>
  <w:num w:numId="85" w16cid:durableId="1402413571">
    <w:abstractNumId w:val="87"/>
  </w:num>
  <w:num w:numId="86" w16cid:durableId="1295328392">
    <w:abstractNumId w:val="105"/>
  </w:num>
  <w:num w:numId="87" w16cid:durableId="1347557187">
    <w:abstractNumId w:val="49"/>
  </w:num>
  <w:num w:numId="88" w16cid:durableId="1846624299">
    <w:abstractNumId w:val="24"/>
  </w:num>
  <w:num w:numId="89" w16cid:durableId="1566645833">
    <w:abstractNumId w:val="5"/>
  </w:num>
  <w:num w:numId="90" w16cid:durableId="1253900917">
    <w:abstractNumId w:val="10"/>
  </w:num>
  <w:num w:numId="91" w16cid:durableId="23139123">
    <w:abstractNumId w:val="107"/>
  </w:num>
  <w:num w:numId="92" w16cid:durableId="549073084">
    <w:abstractNumId w:val="95"/>
  </w:num>
  <w:num w:numId="93" w16cid:durableId="563445129">
    <w:abstractNumId w:val="68"/>
  </w:num>
  <w:num w:numId="94" w16cid:durableId="1944221033">
    <w:abstractNumId w:val="18"/>
  </w:num>
  <w:num w:numId="95" w16cid:durableId="1352099291">
    <w:abstractNumId w:val="46"/>
  </w:num>
  <w:num w:numId="96" w16cid:durableId="1016883246">
    <w:abstractNumId w:val="12"/>
  </w:num>
  <w:num w:numId="97" w16cid:durableId="1223902960">
    <w:abstractNumId w:val="29"/>
  </w:num>
  <w:num w:numId="98" w16cid:durableId="1895462486">
    <w:abstractNumId w:val="70"/>
  </w:num>
  <w:num w:numId="99" w16cid:durableId="823276896">
    <w:abstractNumId w:val="72"/>
  </w:num>
  <w:num w:numId="100" w16cid:durableId="729890328">
    <w:abstractNumId w:val="31"/>
  </w:num>
  <w:num w:numId="101" w16cid:durableId="1786532541">
    <w:abstractNumId w:val="94"/>
  </w:num>
  <w:num w:numId="102" w16cid:durableId="1498037517">
    <w:abstractNumId w:val="83"/>
  </w:num>
  <w:num w:numId="103" w16cid:durableId="1501652281">
    <w:abstractNumId w:val="13"/>
  </w:num>
  <w:num w:numId="104" w16cid:durableId="1479616595">
    <w:abstractNumId w:val="56"/>
  </w:num>
  <w:num w:numId="105" w16cid:durableId="1870950542">
    <w:abstractNumId w:val="75"/>
  </w:num>
  <w:num w:numId="106" w16cid:durableId="1479494060">
    <w:abstractNumId w:val="67"/>
  </w:num>
  <w:num w:numId="107" w16cid:durableId="765612684">
    <w:abstractNumId w:val="109"/>
  </w:num>
  <w:num w:numId="108" w16cid:durableId="837354790">
    <w:abstractNumId w:val="64"/>
  </w:num>
  <w:num w:numId="109" w16cid:durableId="1244342676">
    <w:abstractNumId w:val="85"/>
  </w:num>
  <w:num w:numId="110" w16cid:durableId="1894153938">
    <w:abstractNumId w:val="7"/>
  </w:num>
  <w:num w:numId="111" w16cid:durableId="63139981">
    <w:abstractNumId w:val="45"/>
  </w:num>
  <w:num w:numId="112" w16cid:durableId="1399400216">
    <w:abstractNumId w:val="10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A63"/>
    <w:rsid w:val="00011704"/>
    <w:rsid w:val="00016DF0"/>
    <w:rsid w:val="00021DA5"/>
    <w:rsid w:val="000223CE"/>
    <w:rsid w:val="00026446"/>
    <w:rsid w:val="00032AD4"/>
    <w:rsid w:val="00056A30"/>
    <w:rsid w:val="00060DB6"/>
    <w:rsid w:val="000657AB"/>
    <w:rsid w:val="0007762A"/>
    <w:rsid w:val="000868BD"/>
    <w:rsid w:val="00086FB4"/>
    <w:rsid w:val="000A2FFE"/>
    <w:rsid w:val="000A5CD0"/>
    <w:rsid w:val="000B60A1"/>
    <w:rsid w:val="000B6AF9"/>
    <w:rsid w:val="000E0574"/>
    <w:rsid w:val="00106703"/>
    <w:rsid w:val="00111ACE"/>
    <w:rsid w:val="001364CE"/>
    <w:rsid w:val="00137EA9"/>
    <w:rsid w:val="001529A1"/>
    <w:rsid w:val="001551E7"/>
    <w:rsid w:val="00161362"/>
    <w:rsid w:val="00173868"/>
    <w:rsid w:val="0018019D"/>
    <w:rsid w:val="00185406"/>
    <w:rsid w:val="001923A1"/>
    <w:rsid w:val="00197C8D"/>
    <w:rsid w:val="001A6811"/>
    <w:rsid w:val="001A6829"/>
    <w:rsid w:val="001B0C1E"/>
    <w:rsid w:val="001B1FA1"/>
    <w:rsid w:val="001B479B"/>
    <w:rsid w:val="001C23F9"/>
    <w:rsid w:val="001D78C2"/>
    <w:rsid w:val="001F576C"/>
    <w:rsid w:val="001F5D62"/>
    <w:rsid w:val="0021534E"/>
    <w:rsid w:val="00215AEF"/>
    <w:rsid w:val="0022059A"/>
    <w:rsid w:val="0022462F"/>
    <w:rsid w:val="00225AB7"/>
    <w:rsid w:val="002309DF"/>
    <w:rsid w:val="0024543F"/>
    <w:rsid w:val="002702D4"/>
    <w:rsid w:val="00270B58"/>
    <w:rsid w:val="00283EE1"/>
    <w:rsid w:val="002840EB"/>
    <w:rsid w:val="00284C89"/>
    <w:rsid w:val="002963AB"/>
    <w:rsid w:val="00297E94"/>
    <w:rsid w:val="002B508A"/>
    <w:rsid w:val="002B7BD0"/>
    <w:rsid w:val="002C27CD"/>
    <w:rsid w:val="002C484E"/>
    <w:rsid w:val="002D1829"/>
    <w:rsid w:val="002D1E46"/>
    <w:rsid w:val="002D4BD4"/>
    <w:rsid w:val="002E1746"/>
    <w:rsid w:val="002E649E"/>
    <w:rsid w:val="002F4037"/>
    <w:rsid w:val="00303AB1"/>
    <w:rsid w:val="00313E55"/>
    <w:rsid w:val="003227BC"/>
    <w:rsid w:val="0035013F"/>
    <w:rsid w:val="00362CCC"/>
    <w:rsid w:val="00367052"/>
    <w:rsid w:val="00375BF8"/>
    <w:rsid w:val="00381284"/>
    <w:rsid w:val="00387012"/>
    <w:rsid w:val="00393ABD"/>
    <w:rsid w:val="003B3D21"/>
    <w:rsid w:val="003E300A"/>
    <w:rsid w:val="003E4FCE"/>
    <w:rsid w:val="003E5165"/>
    <w:rsid w:val="003F0904"/>
    <w:rsid w:val="00417B16"/>
    <w:rsid w:val="0042482B"/>
    <w:rsid w:val="004272A0"/>
    <w:rsid w:val="00440495"/>
    <w:rsid w:val="00446145"/>
    <w:rsid w:val="0045476A"/>
    <w:rsid w:val="004610E6"/>
    <w:rsid w:val="00466698"/>
    <w:rsid w:val="00484F66"/>
    <w:rsid w:val="004A06D3"/>
    <w:rsid w:val="004A67CB"/>
    <w:rsid w:val="004B07C0"/>
    <w:rsid w:val="004B7243"/>
    <w:rsid w:val="004C1BF8"/>
    <w:rsid w:val="004C5EE2"/>
    <w:rsid w:val="004D28EF"/>
    <w:rsid w:val="005042DC"/>
    <w:rsid w:val="00515FB0"/>
    <w:rsid w:val="005173BF"/>
    <w:rsid w:val="00525F8F"/>
    <w:rsid w:val="005313BB"/>
    <w:rsid w:val="0053292B"/>
    <w:rsid w:val="00533751"/>
    <w:rsid w:val="00534B83"/>
    <w:rsid w:val="00540DD3"/>
    <w:rsid w:val="00541EF7"/>
    <w:rsid w:val="00546C22"/>
    <w:rsid w:val="0056714C"/>
    <w:rsid w:val="005852FD"/>
    <w:rsid w:val="00587352"/>
    <w:rsid w:val="0059709A"/>
    <w:rsid w:val="005A3E82"/>
    <w:rsid w:val="005A6637"/>
    <w:rsid w:val="005D10C9"/>
    <w:rsid w:val="005D2DC4"/>
    <w:rsid w:val="005D43D7"/>
    <w:rsid w:val="005E2526"/>
    <w:rsid w:val="005E78D3"/>
    <w:rsid w:val="005F0E8E"/>
    <w:rsid w:val="005F2FAC"/>
    <w:rsid w:val="005F3D78"/>
    <w:rsid w:val="005F41F8"/>
    <w:rsid w:val="00601DF4"/>
    <w:rsid w:val="006129B9"/>
    <w:rsid w:val="00616CFD"/>
    <w:rsid w:val="006209E7"/>
    <w:rsid w:val="00632803"/>
    <w:rsid w:val="00640E9D"/>
    <w:rsid w:val="00643D2E"/>
    <w:rsid w:val="006477FF"/>
    <w:rsid w:val="0065062B"/>
    <w:rsid w:val="0066479B"/>
    <w:rsid w:val="0066750D"/>
    <w:rsid w:val="0068097C"/>
    <w:rsid w:val="00681F32"/>
    <w:rsid w:val="00694A7B"/>
    <w:rsid w:val="006A444B"/>
    <w:rsid w:val="006B3666"/>
    <w:rsid w:val="006B4379"/>
    <w:rsid w:val="006D71F9"/>
    <w:rsid w:val="006E489A"/>
    <w:rsid w:val="006E65BC"/>
    <w:rsid w:val="006F6DDD"/>
    <w:rsid w:val="00704B64"/>
    <w:rsid w:val="00716942"/>
    <w:rsid w:val="0073039B"/>
    <w:rsid w:val="007316CA"/>
    <w:rsid w:val="00750687"/>
    <w:rsid w:val="00757AFA"/>
    <w:rsid w:val="007775FF"/>
    <w:rsid w:val="007A4283"/>
    <w:rsid w:val="007C02B4"/>
    <w:rsid w:val="007C6DE0"/>
    <w:rsid w:val="007D2196"/>
    <w:rsid w:val="007E29C6"/>
    <w:rsid w:val="007F2796"/>
    <w:rsid w:val="007F56F0"/>
    <w:rsid w:val="007F6105"/>
    <w:rsid w:val="00802AC5"/>
    <w:rsid w:val="00817266"/>
    <w:rsid w:val="008178BE"/>
    <w:rsid w:val="00842115"/>
    <w:rsid w:val="00846B3E"/>
    <w:rsid w:val="00864A75"/>
    <w:rsid w:val="00870F29"/>
    <w:rsid w:val="00874261"/>
    <w:rsid w:val="008877DE"/>
    <w:rsid w:val="00890653"/>
    <w:rsid w:val="00897242"/>
    <w:rsid w:val="008A36E4"/>
    <w:rsid w:val="008A7BB6"/>
    <w:rsid w:val="008B40D0"/>
    <w:rsid w:val="008B7283"/>
    <w:rsid w:val="008C14AA"/>
    <w:rsid w:val="008D4485"/>
    <w:rsid w:val="008E18F3"/>
    <w:rsid w:val="008E2D8A"/>
    <w:rsid w:val="008F3E7B"/>
    <w:rsid w:val="008F545D"/>
    <w:rsid w:val="008F77CE"/>
    <w:rsid w:val="00903425"/>
    <w:rsid w:val="00932A5B"/>
    <w:rsid w:val="00935B38"/>
    <w:rsid w:val="00957E07"/>
    <w:rsid w:val="0096185B"/>
    <w:rsid w:val="009645A0"/>
    <w:rsid w:val="00974F2C"/>
    <w:rsid w:val="009A4F06"/>
    <w:rsid w:val="009B0C74"/>
    <w:rsid w:val="009D5AE6"/>
    <w:rsid w:val="009E2034"/>
    <w:rsid w:val="00A0179D"/>
    <w:rsid w:val="00A039F9"/>
    <w:rsid w:val="00A17581"/>
    <w:rsid w:val="00A6112F"/>
    <w:rsid w:val="00A63925"/>
    <w:rsid w:val="00A63BEE"/>
    <w:rsid w:val="00A6605F"/>
    <w:rsid w:val="00A66AF3"/>
    <w:rsid w:val="00A738F4"/>
    <w:rsid w:val="00A90D2B"/>
    <w:rsid w:val="00AA346D"/>
    <w:rsid w:val="00AA5B25"/>
    <w:rsid w:val="00AB4762"/>
    <w:rsid w:val="00AC069C"/>
    <w:rsid w:val="00AC44FC"/>
    <w:rsid w:val="00AE072D"/>
    <w:rsid w:val="00AE3EA7"/>
    <w:rsid w:val="00AE674A"/>
    <w:rsid w:val="00B01591"/>
    <w:rsid w:val="00B046DD"/>
    <w:rsid w:val="00B10328"/>
    <w:rsid w:val="00B20B8F"/>
    <w:rsid w:val="00B24120"/>
    <w:rsid w:val="00B2662E"/>
    <w:rsid w:val="00B3585D"/>
    <w:rsid w:val="00B3757B"/>
    <w:rsid w:val="00B4255D"/>
    <w:rsid w:val="00B45601"/>
    <w:rsid w:val="00B45668"/>
    <w:rsid w:val="00B53883"/>
    <w:rsid w:val="00B57F0A"/>
    <w:rsid w:val="00B65EDE"/>
    <w:rsid w:val="00B6696A"/>
    <w:rsid w:val="00B743A1"/>
    <w:rsid w:val="00B77FB5"/>
    <w:rsid w:val="00B96EB8"/>
    <w:rsid w:val="00BA20D1"/>
    <w:rsid w:val="00BB17D3"/>
    <w:rsid w:val="00BB624A"/>
    <w:rsid w:val="00BB7407"/>
    <w:rsid w:val="00BC1946"/>
    <w:rsid w:val="00BD64ED"/>
    <w:rsid w:val="00BF1CAB"/>
    <w:rsid w:val="00BF6049"/>
    <w:rsid w:val="00C05751"/>
    <w:rsid w:val="00C17FA0"/>
    <w:rsid w:val="00C34213"/>
    <w:rsid w:val="00C379BD"/>
    <w:rsid w:val="00C41344"/>
    <w:rsid w:val="00C46C44"/>
    <w:rsid w:val="00C659DF"/>
    <w:rsid w:val="00C84068"/>
    <w:rsid w:val="00C86729"/>
    <w:rsid w:val="00C87F54"/>
    <w:rsid w:val="00C87FB5"/>
    <w:rsid w:val="00C9689E"/>
    <w:rsid w:val="00C97193"/>
    <w:rsid w:val="00CA608D"/>
    <w:rsid w:val="00CA6A63"/>
    <w:rsid w:val="00CC4B73"/>
    <w:rsid w:val="00CC5099"/>
    <w:rsid w:val="00CD1D37"/>
    <w:rsid w:val="00D10DB3"/>
    <w:rsid w:val="00D259E0"/>
    <w:rsid w:val="00D2612E"/>
    <w:rsid w:val="00D45817"/>
    <w:rsid w:val="00D45896"/>
    <w:rsid w:val="00D5440C"/>
    <w:rsid w:val="00D62F59"/>
    <w:rsid w:val="00D908BD"/>
    <w:rsid w:val="00D93E21"/>
    <w:rsid w:val="00DA162C"/>
    <w:rsid w:val="00DA58AB"/>
    <w:rsid w:val="00DA7D05"/>
    <w:rsid w:val="00DB5BF2"/>
    <w:rsid w:val="00E03EEC"/>
    <w:rsid w:val="00E10D8D"/>
    <w:rsid w:val="00E26EA5"/>
    <w:rsid w:val="00E26F30"/>
    <w:rsid w:val="00E300F8"/>
    <w:rsid w:val="00E5148D"/>
    <w:rsid w:val="00E51AD6"/>
    <w:rsid w:val="00E53B06"/>
    <w:rsid w:val="00E54D41"/>
    <w:rsid w:val="00E5522E"/>
    <w:rsid w:val="00E555EB"/>
    <w:rsid w:val="00E65910"/>
    <w:rsid w:val="00E86854"/>
    <w:rsid w:val="00E91502"/>
    <w:rsid w:val="00E92EB1"/>
    <w:rsid w:val="00E97CF1"/>
    <w:rsid w:val="00EB4E59"/>
    <w:rsid w:val="00ED0D29"/>
    <w:rsid w:val="00ED16FC"/>
    <w:rsid w:val="00ED4805"/>
    <w:rsid w:val="00ED6ADB"/>
    <w:rsid w:val="00EE2A0C"/>
    <w:rsid w:val="00EF1AD0"/>
    <w:rsid w:val="00EF2EE4"/>
    <w:rsid w:val="00EF3E64"/>
    <w:rsid w:val="00F04471"/>
    <w:rsid w:val="00F11B2E"/>
    <w:rsid w:val="00F35640"/>
    <w:rsid w:val="00F36745"/>
    <w:rsid w:val="00F8422E"/>
    <w:rsid w:val="00FB45B6"/>
    <w:rsid w:val="00FB45E7"/>
    <w:rsid w:val="00FB5377"/>
    <w:rsid w:val="00FB6FD2"/>
    <w:rsid w:val="00FC0241"/>
    <w:rsid w:val="00FC75F0"/>
    <w:rsid w:val="00FE048A"/>
    <w:rsid w:val="00FE145C"/>
    <w:rsid w:val="00FF2980"/>
    <w:rsid w:val="00FF7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F74BE"/>
  <w15:chartTrackingRefBased/>
  <w15:docId w15:val="{BD1A6DBE-BFCD-4C5F-97FC-0A45B0819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D41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2DC4"/>
    <w:pPr>
      <w:spacing w:before="160" w:line="276" w:lineRule="auto"/>
      <w:outlineLvl w:val="0"/>
    </w:pPr>
    <w:rPr>
      <w:rFonts w:asciiTheme="majorHAnsi" w:hAnsiTheme="majorHAnsi" w:cs="Times New Roman (Body CS)"/>
      <w:b/>
      <w:bCs/>
      <w:caps/>
      <w:spacing w:val="30"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5D2DC4"/>
    <w:pPr>
      <w:tabs>
        <w:tab w:val="right" w:pos="10800"/>
      </w:tabs>
      <w:spacing w:after="40"/>
      <w:contextualSpacing/>
      <w:outlineLvl w:val="1"/>
    </w:pPr>
    <w:rPr>
      <w:rFonts w:asciiTheme="majorHAnsi" w:hAnsiTheme="majorHAnsi"/>
      <w:bCs/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5D2DC4"/>
    <w:pPr>
      <w:tabs>
        <w:tab w:val="right" w:pos="10800"/>
      </w:tabs>
      <w:outlineLvl w:val="2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5CD0"/>
    <w:pPr>
      <w:ind w:left="720"/>
      <w:contextualSpacing/>
    </w:pPr>
    <w:rPr>
      <w:rFonts w:eastAsiaTheme="minorEastAsia"/>
      <w:lang w:eastAsia="en-GB"/>
    </w:rPr>
  </w:style>
  <w:style w:type="character" w:styleId="Hyperlink">
    <w:name w:val="Hyperlink"/>
    <w:basedOn w:val="DefaultParagraphFont"/>
    <w:uiPriority w:val="99"/>
    <w:unhideWhenUsed/>
    <w:rsid w:val="00C867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6729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FB5377"/>
    <w:pPr>
      <w:tabs>
        <w:tab w:val="right" w:pos="10800"/>
      </w:tabs>
      <w:spacing w:after="60"/>
    </w:pPr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B5377"/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:lang w:val="en-GB"/>
      <w14:textOutline w14:w="9525"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FB5377"/>
    <w:pPr>
      <w:pBdr>
        <w:bottom w:val="single" w:sz="12" w:space="1" w:color="000000" w:themeColor="text1"/>
      </w:pBdr>
      <w:spacing w:line="276" w:lineRule="auto"/>
    </w:pPr>
    <w:rPr>
      <w:rFonts w:cs="CormorantGaramond-SemiBold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FB5377"/>
    <w:rPr>
      <w:rFonts w:cs="CormorantGaramond-SemiBold"/>
      <w:sz w:val="20"/>
      <w:szCs w:val="20"/>
      <w:lang w:val="en-GB"/>
    </w:rPr>
  </w:style>
  <w:style w:type="character" w:styleId="Emphasis">
    <w:name w:val="Emphasis"/>
    <w:basedOn w:val="DefaultParagraphFont"/>
    <w:uiPriority w:val="20"/>
    <w:qFormat/>
    <w:rsid w:val="00FB5377"/>
    <w:rPr>
      <w:rFonts w:asciiTheme="minorHAnsi" w:hAnsiTheme="minorHAnsi"/>
      <w:b/>
      <w:i w:val="0"/>
      <w:iCs/>
      <w:caps/>
      <w:smallCaps w:val="0"/>
      <w:spacing w:val="20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D2DC4"/>
    <w:rPr>
      <w:rFonts w:asciiTheme="majorHAnsi" w:hAnsiTheme="majorHAnsi" w:cs="Times New Roman (Body CS)"/>
      <w:b/>
      <w:bCs/>
      <w:caps/>
      <w:spacing w:val="30"/>
    </w:rPr>
  </w:style>
  <w:style w:type="character" w:customStyle="1" w:styleId="Heading2Char">
    <w:name w:val="Heading 2 Char"/>
    <w:basedOn w:val="DefaultParagraphFont"/>
    <w:link w:val="Heading2"/>
    <w:uiPriority w:val="9"/>
    <w:rsid w:val="005D2DC4"/>
    <w:rPr>
      <w:rFonts w:asciiTheme="majorHAnsi" w:hAnsiTheme="majorHAnsi"/>
      <w:bCs/>
      <w:sz w:val="20"/>
      <w:szCs w:val="20"/>
    </w:rPr>
  </w:style>
  <w:style w:type="paragraph" w:styleId="ListBullet">
    <w:name w:val="List Bullet"/>
    <w:basedOn w:val="Normal"/>
    <w:uiPriority w:val="99"/>
    <w:rsid w:val="00FB5377"/>
    <w:pPr>
      <w:numPr>
        <w:numId w:val="2"/>
      </w:numPr>
      <w:spacing w:before="80"/>
      <w:contextualSpacing/>
    </w:pPr>
  </w:style>
  <w:style w:type="character" w:customStyle="1" w:styleId="BOLDCapitalization">
    <w:name w:val="BOLD Capitalization"/>
    <w:uiPriority w:val="1"/>
    <w:qFormat/>
    <w:rsid w:val="00681F32"/>
    <w:rPr>
      <w:rFonts w:ascii="Gill Sans Nova" w:hAnsi="Gill Sans Nova"/>
      <w:b/>
      <w:caps/>
      <w:smallCaps w:val="0"/>
    </w:rPr>
  </w:style>
  <w:style w:type="character" w:customStyle="1" w:styleId="ALLCAPS">
    <w:name w:val="ALL CAPS"/>
    <w:uiPriority w:val="1"/>
    <w:qFormat/>
    <w:rsid w:val="00681F32"/>
    <w:rPr>
      <w:caps/>
      <w:smallCaps w:val="0"/>
    </w:rPr>
  </w:style>
  <w:style w:type="character" w:customStyle="1" w:styleId="Heading3Char">
    <w:name w:val="Heading 3 Char"/>
    <w:basedOn w:val="DefaultParagraphFont"/>
    <w:link w:val="Heading3"/>
    <w:uiPriority w:val="9"/>
    <w:rsid w:val="005D2DC4"/>
    <w:rPr>
      <w:sz w:val="20"/>
    </w:rPr>
  </w:style>
  <w:style w:type="paragraph" w:styleId="NormalWeb">
    <w:name w:val="Normal (Web)"/>
    <w:basedOn w:val="Normal"/>
    <w:uiPriority w:val="99"/>
    <w:semiHidden/>
    <w:unhideWhenUsed/>
    <w:rsid w:val="00716942"/>
    <w:rPr>
      <w:rFonts w:ascii="Times New Roman" w:hAnsi="Times New Roman" w:cs="Times New Roman"/>
      <w:sz w:val="24"/>
    </w:rPr>
  </w:style>
  <w:style w:type="character" w:styleId="Strong">
    <w:name w:val="Strong"/>
    <w:basedOn w:val="DefaultParagraphFont"/>
    <w:uiPriority w:val="22"/>
    <w:qFormat/>
    <w:rsid w:val="00185406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106703"/>
    <w:rPr>
      <w:color w:val="96607D" w:themeColor="followedHyperlink"/>
      <w:u w:val="single"/>
    </w:rPr>
  </w:style>
  <w:style w:type="paragraph" w:customStyle="1" w:styleId="isselectedend">
    <w:name w:val="isselectedend"/>
    <w:basedOn w:val="Normal"/>
    <w:rsid w:val="00BC19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divisionbyinfinity/universal_digital_signage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divisionbyinfinity.github.io/ophub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credly.com/badges/8dfae033-3a32-4b59-89dc-a49f331eab69/public_url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medium.com/@jadhavshivam0228/open-street-maps-vuejs-integration-39c39b85b5bc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www.credly.com/badges/1c32a02c-3cda-4ff9-9a10-b45832b1af11/public_url" TargetMode="External"/><Relationship Id="rId10" Type="http://schemas.openxmlformats.org/officeDocument/2006/relationships/hyperlink" Target="https://shivamjadhav.com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linkedin.com/in/shivamjadhav" TargetMode="External"/><Relationship Id="rId14" Type="http://schemas.openxmlformats.org/officeDocument/2006/relationships/hyperlink" Target="https://www.credly.com/badges/8c3cacef-b57e-45ad-aa48-742d9886cde9/public_url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dha\AppData\Roaming\Microsoft\Templates\Modern%20resume%20for%20data%20analyst.dotx" TargetMode="External"/></Relationships>
</file>

<file path=word/theme/theme1.xml><?xml version="1.0" encoding="utf-8"?>
<a:theme xmlns:a="http://schemas.openxmlformats.org/drawingml/2006/main" name="Office Theme">
  <a:themeElements>
    <a:clrScheme name="Custom 300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9E2F2"/>
      </a:accent1>
      <a:accent2>
        <a:srgbClr val="D93E1C"/>
      </a:accent2>
      <a:accent3>
        <a:srgbClr val="EDC4E7"/>
      </a:accent3>
      <a:accent4>
        <a:srgbClr val="4E354B"/>
      </a:accent4>
      <a:accent5>
        <a:srgbClr val="F6E8DD"/>
      </a:accent5>
      <a:accent6>
        <a:srgbClr val="695C21"/>
      </a:accent6>
      <a:hlink>
        <a:srgbClr val="467886"/>
      </a:hlink>
      <a:folHlink>
        <a:srgbClr val="96607D"/>
      </a:folHlink>
    </a:clrScheme>
    <a:fontScheme name="Custom 34">
      <a:majorFont>
        <a:latin typeface="Arial Nova"/>
        <a:ea typeface=""/>
        <a:cs typeface=""/>
      </a:majorFont>
      <a:minorFont>
        <a:latin typeface="Arial Nova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C97E1B-B454-4DED-B1F3-34450391BFC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0DABF2B-545D-49E1-AB80-039B21EE4E2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3.xml><?xml version="1.0" encoding="utf-8"?>
<ds:datastoreItem xmlns:ds="http://schemas.openxmlformats.org/officeDocument/2006/customXml" ds:itemID="{50C72F2C-7F12-CD49-83C5-6C402A54E79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8926C82-C580-4C96-8DDE-44DD30CAB6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resume for data analyst</Template>
  <TotalTime>80</TotalTime>
  <Pages>1</Pages>
  <Words>801</Words>
  <Characters>4571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jadhav</dc:creator>
  <cp:keywords/>
  <dc:description/>
  <cp:lastModifiedBy>shivam jadhav</cp:lastModifiedBy>
  <cp:revision>10</cp:revision>
  <cp:lastPrinted>2022-09-27T08:21:00Z</cp:lastPrinted>
  <dcterms:created xsi:type="dcterms:W3CDTF">2026-01-13T17:19:00Z</dcterms:created>
  <dcterms:modified xsi:type="dcterms:W3CDTF">2026-02-02T04:49:00Z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6490400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