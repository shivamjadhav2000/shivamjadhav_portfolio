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E7B5" w14:textId="73B8D104" w:rsidR="006209E7" w:rsidRPr="006209E7" w:rsidRDefault="006209E7" w:rsidP="006209E7">
      <w:r w:rsidRPr="006209E7">
        <w:rPr>
          <w:b/>
          <w:bCs/>
        </w:rPr>
        <w:t>SHIVAM JADHAV</w:t>
      </w:r>
      <w:r w:rsidRPr="006209E7">
        <w:br/>
        <w:t xml:space="preserve">Denton, TX | (940) 843-9864 | jadhavshivam0228@gmail.com | </w:t>
      </w:r>
      <w:hyperlink r:id="rId9" w:tgtFrame="_new" w:history="1">
        <w:r w:rsidRPr="006209E7">
          <w:rPr>
            <w:rStyle w:val="Hyperlink"/>
          </w:rPr>
          <w:t>LinkedIn</w:t>
        </w:r>
      </w:hyperlink>
      <w:r w:rsidRPr="006209E7">
        <w:t xml:space="preserve"> | </w:t>
      </w:r>
      <w:hyperlink r:id="rId10" w:tgtFrame="_new" w:history="1">
        <w:r w:rsidRPr="006209E7">
          <w:rPr>
            <w:rStyle w:val="Hyperlink"/>
          </w:rPr>
          <w:t>shivamjadhav.com</w:t>
        </w:r>
      </w:hyperlink>
      <w:r>
        <w:t xml:space="preserve"> | </w:t>
      </w:r>
      <w:hyperlink r:id="rId11" w:history="1">
        <w:r w:rsidRPr="006209E7">
          <w:rPr>
            <w:rStyle w:val="Hyperlink"/>
          </w:rPr>
          <w:t>Medium Blogs</w:t>
        </w:r>
      </w:hyperlink>
    </w:p>
    <w:p w14:paraId="0280C98C" w14:textId="77777777" w:rsidR="006209E7" w:rsidRPr="006209E7" w:rsidRDefault="006209E7" w:rsidP="006209E7">
      <w:r w:rsidRPr="006209E7">
        <w:pict w14:anchorId="0EBE3DA1">
          <v:rect id="_x0000_i1145" style="width:0;height:1.5pt" o:hralign="center" o:hrstd="t" o:hr="t" fillcolor="#a0a0a0" stroked="f"/>
        </w:pict>
      </w:r>
    </w:p>
    <w:p w14:paraId="21C0BB94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EDUCATION</w:t>
      </w:r>
    </w:p>
    <w:p w14:paraId="79E8EDB0" w14:textId="77777777" w:rsidR="006209E7" w:rsidRPr="006209E7" w:rsidRDefault="006209E7" w:rsidP="006209E7">
      <w:r w:rsidRPr="006209E7">
        <w:rPr>
          <w:b/>
          <w:bCs/>
        </w:rPr>
        <w:t>M.S. in Computer Science</w:t>
      </w:r>
      <w:r w:rsidRPr="006209E7">
        <w:t xml:space="preserve"> – University of North Texas, Denton, TX | Aug 2023 – May 2025</w:t>
      </w:r>
      <w:r w:rsidRPr="006209E7">
        <w:br/>
      </w:r>
      <w:r w:rsidRPr="006209E7">
        <w:rPr>
          <w:i/>
          <w:iCs/>
        </w:rPr>
        <w:t>Specializations: Cloud Computing, Distributed Systems, AI/LLMs | GPA: 3.72</w:t>
      </w:r>
    </w:p>
    <w:p w14:paraId="77F3705F" w14:textId="77777777" w:rsidR="006209E7" w:rsidRPr="006209E7" w:rsidRDefault="006209E7" w:rsidP="006209E7">
      <w:r w:rsidRPr="006209E7">
        <w:rPr>
          <w:b/>
          <w:bCs/>
        </w:rPr>
        <w:t>B.Tech. in Information Technology</w:t>
      </w:r>
      <w:r w:rsidRPr="006209E7">
        <w:t xml:space="preserve"> – JBIET, Hyderabad, India | Jun 2017 – May 2021 | GPA: 3.14</w:t>
      </w:r>
    </w:p>
    <w:p w14:paraId="512ADB08" w14:textId="77777777" w:rsidR="006209E7" w:rsidRPr="006209E7" w:rsidRDefault="006209E7" w:rsidP="006209E7">
      <w:r w:rsidRPr="006209E7">
        <w:pict w14:anchorId="334F0342">
          <v:rect id="_x0000_i1146" style="width:0;height:1.5pt" o:hralign="center" o:hrstd="t" o:hr="t" fillcolor="#a0a0a0" stroked="f"/>
        </w:pict>
      </w:r>
    </w:p>
    <w:p w14:paraId="742198BF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TECHNICAL SKILLS</w:t>
      </w:r>
    </w:p>
    <w:p w14:paraId="47EDC53B" w14:textId="29DD06F1" w:rsidR="006209E7" w:rsidRPr="006209E7" w:rsidRDefault="006209E7" w:rsidP="006209E7">
      <w:r w:rsidRPr="006209E7">
        <w:rPr>
          <w:b/>
          <w:bCs/>
        </w:rPr>
        <w:t>Languages:</w:t>
      </w:r>
      <w:r w:rsidRPr="006209E7">
        <w:t xml:space="preserve"> Java, Python, JavaScript/TypeScript, SQL, Bash</w:t>
      </w:r>
      <w:r w:rsidRPr="006209E7">
        <w:br/>
      </w:r>
      <w:r w:rsidRPr="006209E7">
        <w:rPr>
          <w:b/>
          <w:bCs/>
        </w:rPr>
        <w:t>Frameworks &amp; Tools:</w:t>
      </w:r>
      <w:r w:rsidRPr="006209E7">
        <w:t xml:space="preserve"> Spring Boot, Node.js, React.js, Express.js, .NET Core, REST APIs, IntelliJ, </w:t>
      </w:r>
      <w:r w:rsidR="007316CA">
        <w:t>Visual Studio.</w:t>
      </w:r>
      <w:r w:rsidRPr="006209E7">
        <w:br/>
      </w:r>
      <w:r w:rsidRPr="006209E7">
        <w:rPr>
          <w:b/>
          <w:bCs/>
        </w:rPr>
        <w:t>Cloud &amp; Distributed Systems:</w:t>
      </w:r>
      <w:r w:rsidRPr="006209E7">
        <w:t xml:space="preserve"> AWS, Azure, GCP, OCI concepts, Docker, Kubernetes, Microservices, CI/CD, Linux (RedHat), HPC &amp; data pipelines</w:t>
      </w:r>
      <w:r w:rsidRPr="006209E7">
        <w:br/>
      </w:r>
      <w:r w:rsidRPr="006209E7">
        <w:rPr>
          <w:b/>
          <w:bCs/>
        </w:rPr>
        <w:t>Databases:</w:t>
      </w:r>
      <w:r w:rsidRPr="006209E7">
        <w:t xml:space="preserve"> PostgreSQL, MongoDB, SQL Server, Redis</w:t>
      </w:r>
      <w:r w:rsidRPr="006209E7">
        <w:br/>
      </w:r>
      <w:r w:rsidRPr="006209E7">
        <w:rPr>
          <w:b/>
          <w:bCs/>
        </w:rPr>
        <w:t>Software Practices:</w:t>
      </w:r>
      <w:r w:rsidRPr="006209E7">
        <w:t xml:space="preserve"> </w:t>
      </w:r>
      <w:r w:rsidR="007316CA" w:rsidRPr="007316CA">
        <w:t>Agile, Test-Driven Development (TDD), SOLID Design Principles, Servant Leadership, System Design, Version Control (Git), Operational Excellence, Cloud Well-Architected Framework, Security &amp; Encryption</w:t>
      </w:r>
    </w:p>
    <w:p w14:paraId="07B44D5E" w14:textId="77777777" w:rsidR="006209E7" w:rsidRPr="006209E7" w:rsidRDefault="006209E7" w:rsidP="006209E7">
      <w:r w:rsidRPr="006209E7">
        <w:pict w14:anchorId="793CD689">
          <v:rect id="_x0000_i1147" style="width:0;height:1.5pt" o:hralign="center" o:hrstd="t" o:hr="t" fillcolor="#a0a0a0" stroked="f"/>
        </w:pict>
      </w:r>
    </w:p>
    <w:p w14:paraId="2B08B5F7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PROFESSIONAL EXPERIENCE</w:t>
      </w:r>
    </w:p>
    <w:p w14:paraId="08397BA8" w14:textId="77777777" w:rsidR="006209E7" w:rsidRPr="006209E7" w:rsidRDefault="006209E7" w:rsidP="006209E7">
      <w:r w:rsidRPr="006209E7">
        <w:rPr>
          <w:b/>
          <w:bCs/>
        </w:rPr>
        <w:t>Software Engineer (Lead)</w:t>
      </w:r>
      <w:r w:rsidRPr="006209E7">
        <w:t xml:space="preserve"> – University of North Texas | Sep 2025 – Present</w:t>
      </w:r>
    </w:p>
    <w:p w14:paraId="204994FB" w14:textId="77777777" w:rsidR="006209E7" w:rsidRPr="006209E7" w:rsidRDefault="006209E7" w:rsidP="006209E7">
      <w:pPr>
        <w:numPr>
          <w:ilvl w:val="0"/>
          <w:numId w:val="82"/>
        </w:numPr>
      </w:pPr>
      <w:r w:rsidRPr="006209E7">
        <w:t xml:space="preserve">Architected </w:t>
      </w:r>
      <w:r w:rsidRPr="006209E7">
        <w:rPr>
          <w:b/>
          <w:bCs/>
        </w:rPr>
        <w:t>cloud-native microservices</w:t>
      </w:r>
      <w:r w:rsidRPr="006209E7">
        <w:t xml:space="preserve"> using Node.js, React, SQL, and Azure, improving infrastructure reliability by </w:t>
      </w:r>
      <w:r w:rsidRPr="006209E7">
        <w:rPr>
          <w:b/>
          <w:bCs/>
        </w:rPr>
        <w:t>35%</w:t>
      </w:r>
      <w:r w:rsidRPr="006209E7">
        <w:t>.</w:t>
      </w:r>
    </w:p>
    <w:p w14:paraId="41E51675" w14:textId="77777777" w:rsidR="006209E7" w:rsidRPr="006209E7" w:rsidRDefault="006209E7" w:rsidP="006209E7">
      <w:pPr>
        <w:numPr>
          <w:ilvl w:val="0"/>
          <w:numId w:val="82"/>
        </w:numPr>
      </w:pPr>
      <w:r w:rsidRPr="006209E7">
        <w:t xml:space="preserve">Designed and deployed </w:t>
      </w:r>
      <w:r w:rsidRPr="006209E7">
        <w:rPr>
          <w:b/>
          <w:bCs/>
        </w:rPr>
        <w:t>resilient distributed systems</w:t>
      </w:r>
      <w:r w:rsidRPr="006209E7">
        <w:t xml:space="preserve"> on Docker/Kubernetes, reducing operational costs by </w:t>
      </w:r>
      <w:r w:rsidRPr="006209E7">
        <w:rPr>
          <w:b/>
          <w:bCs/>
        </w:rPr>
        <w:t>$40K/year</w:t>
      </w:r>
      <w:r w:rsidRPr="006209E7">
        <w:t>.</w:t>
      </w:r>
    </w:p>
    <w:p w14:paraId="0C9B65F7" w14:textId="77777777" w:rsidR="006209E7" w:rsidRPr="006209E7" w:rsidRDefault="006209E7" w:rsidP="006209E7">
      <w:pPr>
        <w:numPr>
          <w:ilvl w:val="0"/>
          <w:numId w:val="82"/>
        </w:numPr>
      </w:pPr>
      <w:r w:rsidRPr="006209E7">
        <w:t xml:space="preserve">Developed </w:t>
      </w:r>
      <w:r w:rsidRPr="006209E7">
        <w:rPr>
          <w:b/>
          <w:bCs/>
        </w:rPr>
        <w:t>real-time monitoring dashboards</w:t>
      </w:r>
      <w:r w:rsidRPr="006209E7">
        <w:t xml:space="preserve"> using </w:t>
      </w:r>
      <w:proofErr w:type="spellStart"/>
      <w:r w:rsidRPr="006209E7">
        <w:t>WebSockets</w:t>
      </w:r>
      <w:proofErr w:type="spellEnd"/>
      <w:r w:rsidRPr="006209E7">
        <w:t xml:space="preserve">/TCP sockets, achieving </w:t>
      </w:r>
      <w:r w:rsidRPr="006209E7">
        <w:rPr>
          <w:b/>
          <w:bCs/>
        </w:rPr>
        <w:t>24/7 uptime</w:t>
      </w:r>
      <w:r w:rsidRPr="006209E7">
        <w:t>.</w:t>
      </w:r>
    </w:p>
    <w:p w14:paraId="40A377F1" w14:textId="77777777" w:rsidR="006209E7" w:rsidRPr="006209E7" w:rsidRDefault="006209E7" w:rsidP="006209E7">
      <w:pPr>
        <w:numPr>
          <w:ilvl w:val="0"/>
          <w:numId w:val="82"/>
        </w:numPr>
      </w:pPr>
      <w:r w:rsidRPr="006209E7">
        <w:t xml:space="preserve">Provided mentorship and technical guidance to junior engineers, fostering a </w:t>
      </w:r>
      <w:r w:rsidRPr="006209E7">
        <w:rPr>
          <w:b/>
          <w:bCs/>
        </w:rPr>
        <w:t>collaborative, agile team environment</w:t>
      </w:r>
      <w:r w:rsidRPr="006209E7">
        <w:t>.</w:t>
      </w:r>
    </w:p>
    <w:p w14:paraId="5A3D2FC4" w14:textId="77777777" w:rsidR="006209E7" w:rsidRPr="006209E7" w:rsidRDefault="006209E7" w:rsidP="006209E7">
      <w:r w:rsidRPr="006209E7">
        <w:rPr>
          <w:b/>
          <w:bCs/>
        </w:rPr>
        <w:t>Software Development Engineer Intern</w:t>
      </w:r>
      <w:r w:rsidRPr="006209E7">
        <w:t xml:space="preserve"> – ISN Software Corp., Dallas, TX | Jun 2025 – Aug 2025</w:t>
      </w:r>
    </w:p>
    <w:p w14:paraId="785E5C86" w14:textId="77777777" w:rsidR="006209E7" w:rsidRPr="006209E7" w:rsidRDefault="006209E7" w:rsidP="006209E7">
      <w:pPr>
        <w:numPr>
          <w:ilvl w:val="0"/>
          <w:numId w:val="83"/>
        </w:numPr>
      </w:pPr>
      <w:r w:rsidRPr="006209E7">
        <w:t xml:space="preserve">Built a </w:t>
      </w:r>
      <w:r w:rsidRPr="006209E7">
        <w:rPr>
          <w:b/>
          <w:bCs/>
        </w:rPr>
        <w:t>Health Check System</w:t>
      </w:r>
      <w:r w:rsidRPr="006209E7">
        <w:t xml:space="preserve"> monitoring </w:t>
      </w:r>
      <w:r w:rsidRPr="006209E7">
        <w:rPr>
          <w:b/>
          <w:bCs/>
        </w:rPr>
        <w:t>100+ services</w:t>
      </w:r>
      <w:r w:rsidRPr="006209E7">
        <w:t xml:space="preserve"> on Azure, improving </w:t>
      </w:r>
      <w:proofErr w:type="gramStart"/>
      <w:r w:rsidRPr="006209E7">
        <w:t>uptime</w:t>
      </w:r>
      <w:proofErr w:type="gramEnd"/>
      <w:r w:rsidRPr="006209E7">
        <w:t xml:space="preserve"> by </w:t>
      </w:r>
      <w:r w:rsidRPr="006209E7">
        <w:rPr>
          <w:b/>
          <w:bCs/>
        </w:rPr>
        <w:t>30%</w:t>
      </w:r>
      <w:r w:rsidRPr="006209E7">
        <w:t>.</w:t>
      </w:r>
    </w:p>
    <w:p w14:paraId="57107737" w14:textId="77777777" w:rsidR="006209E7" w:rsidRPr="006209E7" w:rsidRDefault="006209E7" w:rsidP="006209E7">
      <w:pPr>
        <w:numPr>
          <w:ilvl w:val="0"/>
          <w:numId w:val="83"/>
        </w:numPr>
      </w:pPr>
      <w:r w:rsidRPr="006209E7">
        <w:t xml:space="preserve">Automated dashboards and alerts for </w:t>
      </w:r>
      <w:r w:rsidRPr="006209E7">
        <w:rPr>
          <w:b/>
          <w:bCs/>
        </w:rPr>
        <w:t>85K+ contractors</w:t>
      </w:r>
      <w:r w:rsidRPr="006209E7">
        <w:t xml:space="preserve">, reducing support tickets by </w:t>
      </w:r>
      <w:r w:rsidRPr="006209E7">
        <w:rPr>
          <w:b/>
          <w:bCs/>
        </w:rPr>
        <w:t>5%</w:t>
      </w:r>
      <w:r w:rsidRPr="006209E7">
        <w:t>.</w:t>
      </w:r>
    </w:p>
    <w:p w14:paraId="2DBA609C" w14:textId="77777777" w:rsidR="006209E7" w:rsidRPr="006209E7" w:rsidRDefault="006209E7" w:rsidP="006209E7">
      <w:pPr>
        <w:numPr>
          <w:ilvl w:val="0"/>
          <w:numId w:val="83"/>
        </w:numPr>
      </w:pPr>
      <w:r w:rsidRPr="006209E7">
        <w:t xml:space="preserve">Optimized SQL queries and </w:t>
      </w:r>
      <w:proofErr w:type="spellStart"/>
      <w:r w:rsidRPr="006209E7">
        <w:t>cron</w:t>
      </w:r>
      <w:proofErr w:type="spellEnd"/>
      <w:r w:rsidRPr="006209E7">
        <w:t xml:space="preserve"> jobs, improving system performance by </w:t>
      </w:r>
      <w:r w:rsidRPr="006209E7">
        <w:rPr>
          <w:b/>
          <w:bCs/>
        </w:rPr>
        <w:t>25%</w:t>
      </w:r>
      <w:r w:rsidRPr="006209E7">
        <w:t>.</w:t>
      </w:r>
    </w:p>
    <w:p w14:paraId="6218FC2A" w14:textId="77777777" w:rsidR="006209E7" w:rsidRPr="006209E7" w:rsidRDefault="006209E7" w:rsidP="006209E7">
      <w:r w:rsidRPr="006209E7">
        <w:rPr>
          <w:b/>
          <w:bCs/>
        </w:rPr>
        <w:t>Software Engineer (R&amp;D)</w:t>
      </w:r>
      <w:r w:rsidRPr="006209E7">
        <w:t xml:space="preserve"> – University of North Texas | Sep 2023 – May 2025</w:t>
      </w:r>
    </w:p>
    <w:p w14:paraId="738EB9A3" w14:textId="77777777" w:rsidR="006209E7" w:rsidRPr="006209E7" w:rsidRDefault="006209E7" w:rsidP="006209E7">
      <w:pPr>
        <w:numPr>
          <w:ilvl w:val="0"/>
          <w:numId w:val="84"/>
        </w:numPr>
      </w:pPr>
      <w:r w:rsidRPr="006209E7">
        <w:t xml:space="preserve">Developed </w:t>
      </w:r>
      <w:r w:rsidRPr="006209E7">
        <w:rPr>
          <w:b/>
          <w:bCs/>
        </w:rPr>
        <w:t>Kubernetes-based signage system</w:t>
      </w:r>
      <w:r w:rsidRPr="006209E7">
        <w:t xml:space="preserve"> with CI/CD pipelines (Jenkins, Docker) supporting </w:t>
      </w:r>
      <w:r w:rsidRPr="006209E7">
        <w:rPr>
          <w:b/>
          <w:bCs/>
        </w:rPr>
        <w:t>50+ concurrent updates</w:t>
      </w:r>
      <w:r w:rsidRPr="006209E7">
        <w:t>.</w:t>
      </w:r>
    </w:p>
    <w:p w14:paraId="45748F03" w14:textId="77777777" w:rsidR="006209E7" w:rsidRPr="006209E7" w:rsidRDefault="006209E7" w:rsidP="006209E7">
      <w:pPr>
        <w:numPr>
          <w:ilvl w:val="0"/>
          <w:numId w:val="84"/>
        </w:numPr>
      </w:pPr>
      <w:r w:rsidRPr="006209E7">
        <w:t xml:space="preserve">Implemented </w:t>
      </w:r>
      <w:r w:rsidRPr="006209E7">
        <w:rPr>
          <w:b/>
          <w:bCs/>
        </w:rPr>
        <w:t>microservices architecture</w:t>
      </w:r>
      <w:r w:rsidRPr="006209E7">
        <w:t xml:space="preserve"> for real-time content management across distributed devices.</w:t>
      </w:r>
    </w:p>
    <w:p w14:paraId="239F360A" w14:textId="77777777" w:rsidR="006209E7" w:rsidRPr="006209E7" w:rsidRDefault="006209E7" w:rsidP="006209E7">
      <w:r w:rsidRPr="006209E7">
        <w:rPr>
          <w:b/>
          <w:bCs/>
        </w:rPr>
        <w:t>Software Engineer (Lead)</w:t>
      </w:r>
      <w:r w:rsidRPr="006209E7">
        <w:t xml:space="preserve"> – </w:t>
      </w:r>
      <w:proofErr w:type="spellStart"/>
      <w:r w:rsidRPr="006209E7">
        <w:t>Cyrrup</w:t>
      </w:r>
      <w:proofErr w:type="spellEnd"/>
      <w:r w:rsidRPr="006209E7">
        <w:t xml:space="preserve"> Solutions, Hyderabad, India | Jan 2021 – Aug 2023</w:t>
      </w:r>
    </w:p>
    <w:p w14:paraId="2DE8F035" w14:textId="77777777" w:rsidR="006209E7" w:rsidRPr="006209E7" w:rsidRDefault="006209E7" w:rsidP="006209E7">
      <w:pPr>
        <w:numPr>
          <w:ilvl w:val="0"/>
          <w:numId w:val="85"/>
        </w:numPr>
      </w:pPr>
      <w:r w:rsidRPr="006209E7">
        <w:t xml:space="preserve">Engineered </w:t>
      </w:r>
      <w:r w:rsidRPr="006209E7">
        <w:rPr>
          <w:b/>
          <w:bCs/>
        </w:rPr>
        <w:t>IoT backend services</w:t>
      </w:r>
      <w:r w:rsidRPr="006209E7">
        <w:t xml:space="preserve"> (Node.js, Python, GCP) reducing fuel theft by </w:t>
      </w:r>
      <w:r w:rsidRPr="006209E7">
        <w:rPr>
          <w:b/>
          <w:bCs/>
        </w:rPr>
        <w:t>40%</w:t>
      </w:r>
      <w:r w:rsidRPr="006209E7">
        <w:t>.</w:t>
      </w:r>
    </w:p>
    <w:p w14:paraId="5C53DB2C" w14:textId="77777777" w:rsidR="006209E7" w:rsidRPr="006209E7" w:rsidRDefault="006209E7" w:rsidP="006209E7">
      <w:pPr>
        <w:numPr>
          <w:ilvl w:val="0"/>
          <w:numId w:val="85"/>
        </w:numPr>
      </w:pPr>
      <w:r w:rsidRPr="006209E7">
        <w:t xml:space="preserve">Built </w:t>
      </w:r>
      <w:r w:rsidRPr="006209E7">
        <w:rPr>
          <w:b/>
          <w:bCs/>
        </w:rPr>
        <w:t>real-time data pipelines</w:t>
      </w:r>
      <w:r w:rsidRPr="006209E7">
        <w:t xml:space="preserve"> and </w:t>
      </w:r>
      <w:r w:rsidRPr="006209E7">
        <w:rPr>
          <w:b/>
          <w:bCs/>
        </w:rPr>
        <w:t>predictive analytics microservices</w:t>
      </w:r>
      <w:r w:rsidRPr="006209E7">
        <w:t xml:space="preserve"> with high availability on Docker/Kubernetes.</w:t>
      </w:r>
    </w:p>
    <w:p w14:paraId="180C107C" w14:textId="77777777" w:rsidR="006209E7" w:rsidRPr="006209E7" w:rsidRDefault="006209E7" w:rsidP="006209E7">
      <w:r w:rsidRPr="006209E7">
        <w:rPr>
          <w:b/>
          <w:bCs/>
        </w:rPr>
        <w:t>Software Engineer (Full Stack)</w:t>
      </w:r>
      <w:r w:rsidRPr="006209E7">
        <w:t xml:space="preserve"> – Ark Traders, Hyderabad, India | Jan 2019 – Jan 2021</w:t>
      </w:r>
    </w:p>
    <w:p w14:paraId="21E1354C" w14:textId="77777777" w:rsidR="006209E7" w:rsidRPr="006209E7" w:rsidRDefault="006209E7" w:rsidP="006209E7">
      <w:pPr>
        <w:numPr>
          <w:ilvl w:val="0"/>
          <w:numId w:val="86"/>
        </w:numPr>
      </w:pPr>
      <w:r w:rsidRPr="006209E7">
        <w:t xml:space="preserve">Maintained </w:t>
      </w:r>
      <w:r w:rsidRPr="006209E7">
        <w:rPr>
          <w:b/>
          <w:bCs/>
        </w:rPr>
        <w:t>high-scale full-stack applications</w:t>
      </w:r>
      <w:r w:rsidRPr="006209E7">
        <w:t xml:space="preserve"> for </w:t>
      </w:r>
      <w:r w:rsidRPr="006209E7">
        <w:rPr>
          <w:b/>
          <w:bCs/>
        </w:rPr>
        <w:t>100K+ users</w:t>
      </w:r>
      <w:r w:rsidRPr="006209E7">
        <w:t xml:space="preserve"> (Java, Node.js, React, Spring Boot, AWS).</w:t>
      </w:r>
    </w:p>
    <w:p w14:paraId="57C66CB0" w14:textId="77777777" w:rsidR="006209E7" w:rsidRPr="006209E7" w:rsidRDefault="006209E7" w:rsidP="006209E7">
      <w:pPr>
        <w:numPr>
          <w:ilvl w:val="0"/>
          <w:numId w:val="86"/>
        </w:numPr>
      </w:pPr>
      <w:r w:rsidRPr="006209E7">
        <w:t xml:space="preserve">Developed AI-driven data pipelines and dashboards, reducing downtime by </w:t>
      </w:r>
      <w:r w:rsidRPr="006209E7">
        <w:rPr>
          <w:b/>
          <w:bCs/>
        </w:rPr>
        <w:t>20%</w:t>
      </w:r>
      <w:r w:rsidRPr="006209E7">
        <w:t>.</w:t>
      </w:r>
    </w:p>
    <w:p w14:paraId="72449219" w14:textId="77777777" w:rsidR="006209E7" w:rsidRPr="006209E7" w:rsidRDefault="006209E7" w:rsidP="006209E7">
      <w:r w:rsidRPr="006209E7">
        <w:pict w14:anchorId="2DFF44A0">
          <v:rect id="_x0000_i1148" style="width:0;height:1.5pt" o:hralign="center" o:hrstd="t" o:hr="t" fillcolor="#a0a0a0" stroked="f"/>
        </w:pict>
      </w:r>
    </w:p>
    <w:p w14:paraId="4BA5B414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KEY PROJECTS</w:t>
      </w:r>
    </w:p>
    <w:p w14:paraId="2EFA4BCB" w14:textId="348807D3" w:rsidR="006209E7" w:rsidRPr="006209E7" w:rsidRDefault="006209E7" w:rsidP="006209E7">
      <w:r w:rsidRPr="006209E7">
        <w:rPr>
          <w:b/>
          <w:bCs/>
        </w:rPr>
        <w:t>Vehicle Black Box – Fleet Management</w:t>
      </w:r>
      <w:r w:rsidRPr="006209E7">
        <w:t xml:space="preserve"> | MEVN, Python, GCP, Kubernetes, Jenkins</w:t>
      </w:r>
      <w:r>
        <w:t xml:space="preserve">, </w:t>
      </w:r>
      <w:hyperlink r:id="rId12" w:history="1">
        <w:proofErr w:type="spellStart"/>
        <w:r w:rsidRPr="00BF6049">
          <w:rPr>
            <w:rStyle w:val="Hyperlink"/>
            <w:rFonts w:cs="Times New Roman"/>
          </w:rPr>
          <w:t>Veiw</w:t>
        </w:r>
        <w:proofErr w:type="spellEnd"/>
        <w:r w:rsidRPr="00BF6049">
          <w:rPr>
            <w:rStyle w:val="Hyperlink"/>
            <w:rFonts w:cs="Times New Roman"/>
          </w:rPr>
          <w:t xml:space="preserve"> Project</w:t>
        </w:r>
      </w:hyperlink>
    </w:p>
    <w:p w14:paraId="533A6D22" w14:textId="77777777" w:rsidR="006209E7" w:rsidRPr="006209E7" w:rsidRDefault="006209E7" w:rsidP="006209E7">
      <w:pPr>
        <w:numPr>
          <w:ilvl w:val="0"/>
          <w:numId w:val="87"/>
        </w:numPr>
      </w:pPr>
      <w:r w:rsidRPr="006209E7">
        <w:t xml:space="preserve">Designed </w:t>
      </w:r>
      <w:r w:rsidRPr="006209E7">
        <w:rPr>
          <w:b/>
          <w:bCs/>
        </w:rPr>
        <w:t>real-time IoT tracking</w:t>
      </w:r>
      <w:r w:rsidRPr="006209E7">
        <w:t xml:space="preserve"> for 200+ vehicles with distributed system architecture.</w:t>
      </w:r>
    </w:p>
    <w:p w14:paraId="037988A6" w14:textId="77777777" w:rsidR="006209E7" w:rsidRPr="006209E7" w:rsidRDefault="006209E7" w:rsidP="006209E7">
      <w:pPr>
        <w:numPr>
          <w:ilvl w:val="0"/>
          <w:numId w:val="87"/>
        </w:numPr>
      </w:pPr>
      <w:r w:rsidRPr="006209E7">
        <w:t xml:space="preserve">Built multithreaded Python DAC server (Socket.IO, TCP/IP, Redis, MongoDB) processing </w:t>
      </w:r>
      <w:r w:rsidRPr="006209E7">
        <w:rPr>
          <w:b/>
          <w:bCs/>
        </w:rPr>
        <w:t>1M+ data points/day</w:t>
      </w:r>
      <w:r w:rsidRPr="006209E7">
        <w:t>.</w:t>
      </w:r>
    </w:p>
    <w:p w14:paraId="687BECDE" w14:textId="77777777" w:rsidR="006209E7" w:rsidRPr="006209E7" w:rsidRDefault="006209E7" w:rsidP="006209E7">
      <w:pPr>
        <w:numPr>
          <w:ilvl w:val="0"/>
          <w:numId w:val="87"/>
        </w:numPr>
      </w:pPr>
      <w:r w:rsidRPr="006209E7">
        <w:t xml:space="preserve">Automated reporting and alerts, reducing manual effort by </w:t>
      </w:r>
      <w:r w:rsidRPr="006209E7">
        <w:rPr>
          <w:b/>
          <w:bCs/>
        </w:rPr>
        <w:t>70%</w:t>
      </w:r>
      <w:r w:rsidRPr="006209E7">
        <w:t xml:space="preserve"> and improving operational efficiency.</w:t>
      </w:r>
    </w:p>
    <w:p w14:paraId="753AF310" w14:textId="501DCABE" w:rsidR="006209E7" w:rsidRPr="006209E7" w:rsidRDefault="006209E7" w:rsidP="006209E7">
      <w:r w:rsidRPr="006209E7">
        <w:rPr>
          <w:b/>
          <w:bCs/>
        </w:rPr>
        <w:t>Digital Signage Management System</w:t>
      </w:r>
      <w:r w:rsidRPr="006209E7">
        <w:t xml:space="preserve"> | MERN,</w:t>
      </w:r>
      <w:r w:rsidR="007316CA">
        <w:t xml:space="preserve"> Java</w:t>
      </w:r>
      <w:r w:rsidRPr="006209E7">
        <w:t xml:space="preserve"> Kubernetes, Jenkins, </w:t>
      </w:r>
      <w:hyperlink r:id="rId13" w:history="1">
        <w:r w:rsidRPr="003E4FCE">
          <w:rPr>
            <w:rStyle w:val="Hyperlink"/>
            <w:rFonts w:cs="Times New Roman"/>
          </w:rPr>
          <w:t>View Project</w:t>
        </w:r>
      </w:hyperlink>
      <w:r w:rsidRPr="003E4FCE">
        <w:rPr>
          <w:rFonts w:cs="Times New Roman"/>
        </w:rPr>
        <w:t xml:space="preserve">, </w:t>
      </w:r>
      <w:hyperlink r:id="rId14" w:history="1">
        <w:r w:rsidRPr="003E4FCE">
          <w:rPr>
            <w:rStyle w:val="Hyperlink"/>
            <w:rFonts w:cs="Times New Roman"/>
          </w:rPr>
          <w:t>RAID on DELL EMC R740</w:t>
        </w:r>
      </w:hyperlink>
      <w:r w:rsidRPr="003E4FCE">
        <w:rPr>
          <w:rFonts w:cs="Times New Roman"/>
        </w:rPr>
        <w:t xml:space="preserve"> </w:t>
      </w:r>
      <w:r w:rsidRPr="003E4FCE">
        <w:tab/>
      </w:r>
    </w:p>
    <w:p w14:paraId="718B94A9" w14:textId="77777777" w:rsidR="006209E7" w:rsidRPr="006209E7" w:rsidRDefault="006209E7" w:rsidP="006209E7">
      <w:pPr>
        <w:numPr>
          <w:ilvl w:val="0"/>
          <w:numId w:val="88"/>
        </w:numPr>
      </w:pPr>
      <w:r w:rsidRPr="006209E7">
        <w:t xml:space="preserve">Centralized content management across 50+ devices with </w:t>
      </w:r>
      <w:r w:rsidRPr="006209E7">
        <w:rPr>
          <w:b/>
          <w:bCs/>
        </w:rPr>
        <w:t>microservices on Kubernetes</w:t>
      </w:r>
      <w:r w:rsidRPr="006209E7">
        <w:t>.</w:t>
      </w:r>
    </w:p>
    <w:p w14:paraId="12D30E4F" w14:textId="77777777" w:rsidR="006209E7" w:rsidRPr="006209E7" w:rsidRDefault="006209E7" w:rsidP="006209E7">
      <w:pPr>
        <w:numPr>
          <w:ilvl w:val="0"/>
          <w:numId w:val="88"/>
        </w:numPr>
      </w:pPr>
      <w:r w:rsidRPr="006209E7">
        <w:t xml:space="preserve">Deployed resilient infrastructure with </w:t>
      </w:r>
      <w:r w:rsidRPr="006209E7">
        <w:rPr>
          <w:b/>
          <w:bCs/>
        </w:rPr>
        <w:t>RAID-configured servers</w:t>
      </w:r>
      <w:r w:rsidRPr="006209E7">
        <w:t xml:space="preserve"> and Raspberry Pi OS, saving </w:t>
      </w:r>
      <w:r w:rsidRPr="006209E7">
        <w:rPr>
          <w:b/>
          <w:bCs/>
        </w:rPr>
        <w:t>$40K/year</w:t>
      </w:r>
      <w:r w:rsidRPr="006209E7">
        <w:t>.</w:t>
      </w:r>
    </w:p>
    <w:p w14:paraId="45D8AA5D" w14:textId="77777777" w:rsidR="006209E7" w:rsidRPr="006209E7" w:rsidRDefault="006209E7" w:rsidP="006209E7">
      <w:pPr>
        <w:numPr>
          <w:ilvl w:val="0"/>
          <w:numId w:val="88"/>
        </w:numPr>
      </w:pPr>
      <w:r w:rsidRPr="006209E7">
        <w:t xml:space="preserve">Implemented </w:t>
      </w:r>
      <w:r w:rsidRPr="006209E7">
        <w:rPr>
          <w:b/>
          <w:bCs/>
        </w:rPr>
        <w:t>real-time monitoring dashboards</w:t>
      </w:r>
      <w:r w:rsidRPr="006209E7">
        <w:t xml:space="preserve">, improving issue detection by </w:t>
      </w:r>
      <w:r w:rsidRPr="006209E7">
        <w:rPr>
          <w:b/>
          <w:bCs/>
        </w:rPr>
        <w:t>45%</w:t>
      </w:r>
      <w:r w:rsidRPr="006209E7">
        <w:t>.</w:t>
      </w:r>
    </w:p>
    <w:p w14:paraId="240C9E6F" w14:textId="3F7C14F5" w:rsidR="006209E7" w:rsidRPr="006209E7" w:rsidRDefault="006209E7" w:rsidP="006209E7">
      <w:r w:rsidRPr="006209E7">
        <w:rPr>
          <w:b/>
          <w:bCs/>
        </w:rPr>
        <w:t>Ark CRM Trading Platform</w:t>
      </w:r>
      <w:r w:rsidRPr="006209E7">
        <w:t xml:space="preserve"> | Java, Spring Boot, Node.js, React, AWS, Docker, Kubernetes, </w:t>
      </w:r>
      <w:proofErr w:type="gramStart"/>
      <w:r w:rsidRPr="006209E7">
        <w:t>Jenkins</w:t>
      </w:r>
      <w:r>
        <w:t xml:space="preserve"> ,</w:t>
      </w:r>
      <w:proofErr w:type="gramEnd"/>
      <w:r>
        <w:t xml:space="preserve"> </w:t>
      </w:r>
      <w:hyperlink r:id="rId15" w:tgtFrame="_new" w:history="1">
        <w:r w:rsidRPr="00BF6049">
          <w:rPr>
            <w:rStyle w:val="Hyperlink"/>
            <w:rFonts w:cs="Times New Roman"/>
          </w:rPr>
          <w:t>View Project</w:t>
        </w:r>
      </w:hyperlink>
    </w:p>
    <w:p w14:paraId="1326CA57" w14:textId="77777777" w:rsidR="006209E7" w:rsidRPr="006209E7" w:rsidRDefault="006209E7" w:rsidP="006209E7">
      <w:pPr>
        <w:numPr>
          <w:ilvl w:val="0"/>
          <w:numId w:val="89"/>
        </w:numPr>
      </w:pPr>
      <w:r w:rsidRPr="006209E7">
        <w:t xml:space="preserve">Built </w:t>
      </w:r>
      <w:r w:rsidRPr="006209E7">
        <w:rPr>
          <w:b/>
          <w:bCs/>
        </w:rPr>
        <w:t>multi-tenant cloud platform</w:t>
      </w:r>
      <w:r w:rsidRPr="006209E7">
        <w:t xml:space="preserve"> supporting 100K+ live users.</w:t>
      </w:r>
    </w:p>
    <w:p w14:paraId="522D200E" w14:textId="77777777" w:rsidR="006209E7" w:rsidRPr="006209E7" w:rsidRDefault="006209E7" w:rsidP="006209E7">
      <w:pPr>
        <w:numPr>
          <w:ilvl w:val="0"/>
          <w:numId w:val="89"/>
        </w:numPr>
      </w:pPr>
      <w:r w:rsidRPr="006209E7">
        <w:t xml:space="preserve">Designed backend controllers and real-time dashboards, reducing admin time by </w:t>
      </w:r>
      <w:r w:rsidRPr="006209E7">
        <w:rPr>
          <w:b/>
          <w:bCs/>
        </w:rPr>
        <w:t>50%</w:t>
      </w:r>
      <w:r w:rsidRPr="006209E7">
        <w:t>.</w:t>
      </w:r>
    </w:p>
    <w:p w14:paraId="2833989F" w14:textId="77777777" w:rsidR="006209E7" w:rsidRPr="006209E7" w:rsidRDefault="006209E7" w:rsidP="006209E7">
      <w:r w:rsidRPr="006209E7">
        <w:pict w14:anchorId="34F87588">
          <v:rect id="_x0000_i1149" style="width:0;height:1.5pt" o:hralign="center" o:hrstd="t" o:hr="t" fillcolor="#a0a0a0" stroked="f"/>
        </w:pict>
      </w:r>
    </w:p>
    <w:p w14:paraId="5E72D5F0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CERTIFICATIONS</w:t>
      </w:r>
    </w:p>
    <w:p w14:paraId="768651A5" w14:textId="77777777" w:rsidR="006209E7" w:rsidRPr="006209E7" w:rsidRDefault="006209E7" w:rsidP="006209E7">
      <w:pPr>
        <w:numPr>
          <w:ilvl w:val="0"/>
          <w:numId w:val="90"/>
        </w:numPr>
      </w:pPr>
      <w:r w:rsidRPr="006209E7">
        <w:rPr>
          <w:b/>
          <w:bCs/>
        </w:rPr>
        <w:t>Microsoft Certified: Azure Fundamentals</w:t>
      </w:r>
      <w:r w:rsidRPr="006209E7">
        <w:t xml:space="preserve"> – Cloud fundamentals, security, and services</w:t>
      </w:r>
    </w:p>
    <w:p w14:paraId="16391D79" w14:textId="77777777" w:rsidR="006209E7" w:rsidRPr="002E1746" w:rsidRDefault="006209E7" w:rsidP="006209E7">
      <w:pPr>
        <w:numPr>
          <w:ilvl w:val="0"/>
          <w:numId w:val="90"/>
        </w:numPr>
      </w:pPr>
      <w:hyperlink r:id="rId16" w:history="1">
        <w:r w:rsidRPr="002E1746">
          <w:rPr>
            <w:rStyle w:val="Hyperlink"/>
            <w:b/>
            <w:bCs/>
          </w:rPr>
          <w:t>Meta Certified Front-End Developer</w:t>
        </w:r>
      </w:hyperlink>
      <w:r w:rsidRPr="002E1746">
        <w:t xml:space="preserve"> – Built scalable, responsive web applications with React.js and modern JS.</w:t>
      </w:r>
    </w:p>
    <w:p w14:paraId="282C7477" w14:textId="77777777" w:rsidR="006209E7" w:rsidRPr="002E1746" w:rsidRDefault="006209E7" w:rsidP="006209E7">
      <w:pPr>
        <w:numPr>
          <w:ilvl w:val="0"/>
          <w:numId w:val="90"/>
        </w:numPr>
      </w:pPr>
      <w:hyperlink r:id="rId17" w:history="1">
        <w:r w:rsidRPr="002E1746">
          <w:rPr>
            <w:rStyle w:val="Hyperlink"/>
            <w:b/>
            <w:bCs/>
          </w:rPr>
          <w:t>AI MOVE Fellow – AI Trainer</w:t>
        </w:r>
      </w:hyperlink>
      <w:r w:rsidRPr="002E1746">
        <w:t xml:space="preserve"> – Trained on LLM evaluation, prompt engineering, and AI model validation.</w:t>
      </w:r>
    </w:p>
    <w:p w14:paraId="7D72E34D" w14:textId="77777777" w:rsidR="006209E7" w:rsidRPr="006209E7" w:rsidRDefault="006209E7" w:rsidP="006209E7">
      <w:pPr>
        <w:numPr>
          <w:ilvl w:val="0"/>
          <w:numId w:val="90"/>
        </w:numPr>
      </w:pPr>
      <w:r w:rsidRPr="006209E7">
        <w:rPr>
          <w:b/>
          <w:bCs/>
        </w:rPr>
        <w:t>AWS Solutions Architect (In Progress)</w:t>
      </w:r>
      <w:r w:rsidRPr="006209E7">
        <w:t xml:space="preserve"> – Cloud architecture and deployment</w:t>
      </w:r>
    </w:p>
    <w:p w14:paraId="3B86FD21" w14:textId="77777777" w:rsidR="006209E7" w:rsidRPr="006209E7" w:rsidRDefault="006209E7" w:rsidP="006209E7">
      <w:r w:rsidRPr="006209E7">
        <w:pict w14:anchorId="3AC1C038">
          <v:rect id="_x0000_i1150" style="width:0;height:1.5pt" o:hralign="center" o:hrstd="t" o:hr="t" fillcolor="#a0a0a0" stroked="f"/>
        </w:pict>
      </w:r>
    </w:p>
    <w:p w14:paraId="44A9B414" w14:textId="77777777" w:rsidR="006209E7" w:rsidRPr="006209E7" w:rsidRDefault="006209E7" w:rsidP="006209E7">
      <w:pPr>
        <w:rPr>
          <w:b/>
          <w:bCs/>
        </w:rPr>
      </w:pPr>
      <w:r w:rsidRPr="006209E7">
        <w:rPr>
          <w:b/>
          <w:bCs/>
        </w:rPr>
        <w:t>HIGHLIGHTS</w:t>
      </w:r>
    </w:p>
    <w:p w14:paraId="3D6E3BFB" w14:textId="77777777" w:rsidR="006209E7" w:rsidRPr="006209E7" w:rsidRDefault="006209E7" w:rsidP="006209E7">
      <w:pPr>
        <w:numPr>
          <w:ilvl w:val="0"/>
          <w:numId w:val="91"/>
        </w:numPr>
      </w:pPr>
      <w:r w:rsidRPr="006209E7">
        <w:rPr>
          <w:b/>
          <w:bCs/>
        </w:rPr>
        <w:t>Leadership:</w:t>
      </w:r>
      <w:r w:rsidRPr="006209E7">
        <w:t xml:space="preserve"> Led teams of </w:t>
      </w:r>
      <w:r w:rsidRPr="006209E7">
        <w:rPr>
          <w:b/>
          <w:bCs/>
        </w:rPr>
        <w:t>6 engineers</w:t>
      </w:r>
      <w:r w:rsidRPr="006209E7">
        <w:t>, delivering 15+ projects across startups and university initiatives</w:t>
      </w:r>
    </w:p>
    <w:p w14:paraId="48FFE86C" w14:textId="77777777" w:rsidR="006209E7" w:rsidRPr="006209E7" w:rsidRDefault="006209E7" w:rsidP="006209E7">
      <w:pPr>
        <w:numPr>
          <w:ilvl w:val="0"/>
          <w:numId w:val="91"/>
        </w:numPr>
      </w:pPr>
      <w:r w:rsidRPr="006209E7">
        <w:rPr>
          <w:b/>
          <w:bCs/>
        </w:rPr>
        <w:t>Operational Excellence:</w:t>
      </w:r>
      <w:r w:rsidRPr="006209E7">
        <w:t xml:space="preserve"> Architected highly available, scalable distributed systems and cloud services</w:t>
      </w:r>
    </w:p>
    <w:p w14:paraId="1C8441B7" w14:textId="77777777" w:rsidR="006209E7" w:rsidRPr="006209E7" w:rsidRDefault="006209E7" w:rsidP="006209E7">
      <w:pPr>
        <w:numPr>
          <w:ilvl w:val="0"/>
          <w:numId w:val="91"/>
        </w:numPr>
      </w:pPr>
      <w:r w:rsidRPr="006209E7">
        <w:rPr>
          <w:b/>
          <w:bCs/>
        </w:rPr>
        <w:t>Collaboration:</w:t>
      </w:r>
      <w:r w:rsidRPr="006209E7">
        <w:t xml:space="preserve"> Partnered with cross-functional teams to deliver production-grade infrastructure supporting 100K+ users</w:t>
      </w:r>
    </w:p>
    <w:p w14:paraId="70E0807F" w14:textId="663832BA" w:rsidR="00515FB0" w:rsidRPr="006209E7" w:rsidRDefault="00515FB0" w:rsidP="006209E7"/>
    <w:sectPr w:rsidR="00515FB0" w:rsidRPr="006209E7" w:rsidSect="00632803">
      <w:pgSz w:w="12240" w:h="15840"/>
      <w:pgMar w:top="288" w:right="288" w:bottom="144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7CA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54FBF"/>
    <w:multiLevelType w:val="multilevel"/>
    <w:tmpl w:val="281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175C"/>
    <w:multiLevelType w:val="multilevel"/>
    <w:tmpl w:val="C1B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730F6"/>
    <w:multiLevelType w:val="multilevel"/>
    <w:tmpl w:val="2738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9674C"/>
    <w:multiLevelType w:val="multilevel"/>
    <w:tmpl w:val="360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A6E3D"/>
    <w:multiLevelType w:val="multilevel"/>
    <w:tmpl w:val="D5D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9758B"/>
    <w:multiLevelType w:val="hybridMultilevel"/>
    <w:tmpl w:val="AFCCD78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04F54CBB"/>
    <w:multiLevelType w:val="multilevel"/>
    <w:tmpl w:val="BD2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17179"/>
    <w:multiLevelType w:val="multilevel"/>
    <w:tmpl w:val="FD7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C0476"/>
    <w:multiLevelType w:val="multilevel"/>
    <w:tmpl w:val="C8E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92952"/>
    <w:multiLevelType w:val="multilevel"/>
    <w:tmpl w:val="B5A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419F5"/>
    <w:multiLevelType w:val="multilevel"/>
    <w:tmpl w:val="177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C1E6A"/>
    <w:multiLevelType w:val="multilevel"/>
    <w:tmpl w:val="EC5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D1902"/>
    <w:multiLevelType w:val="multilevel"/>
    <w:tmpl w:val="295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D7D34"/>
    <w:multiLevelType w:val="multilevel"/>
    <w:tmpl w:val="EB2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061A3"/>
    <w:multiLevelType w:val="multilevel"/>
    <w:tmpl w:val="E70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239C2"/>
    <w:multiLevelType w:val="multilevel"/>
    <w:tmpl w:val="0F3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A4A99"/>
    <w:multiLevelType w:val="hybridMultilevel"/>
    <w:tmpl w:val="2F48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1F143F"/>
    <w:multiLevelType w:val="multilevel"/>
    <w:tmpl w:val="C85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06E10"/>
    <w:multiLevelType w:val="multilevel"/>
    <w:tmpl w:val="5DE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43015"/>
    <w:multiLevelType w:val="multilevel"/>
    <w:tmpl w:val="87D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B5118"/>
    <w:multiLevelType w:val="multilevel"/>
    <w:tmpl w:val="A3E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24630"/>
    <w:multiLevelType w:val="multilevel"/>
    <w:tmpl w:val="E04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1430C"/>
    <w:multiLevelType w:val="multilevel"/>
    <w:tmpl w:val="B84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12C65"/>
    <w:multiLevelType w:val="hybridMultilevel"/>
    <w:tmpl w:val="9B6CE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F45249"/>
    <w:multiLevelType w:val="multilevel"/>
    <w:tmpl w:val="14D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2390F"/>
    <w:multiLevelType w:val="multilevel"/>
    <w:tmpl w:val="7A7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CB2AAC"/>
    <w:multiLevelType w:val="hybridMultilevel"/>
    <w:tmpl w:val="8C647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EB5A27"/>
    <w:multiLevelType w:val="multilevel"/>
    <w:tmpl w:val="9F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D0D4C"/>
    <w:multiLevelType w:val="multilevel"/>
    <w:tmpl w:val="BA0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E532D"/>
    <w:multiLevelType w:val="multilevel"/>
    <w:tmpl w:val="62E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F6041"/>
    <w:multiLevelType w:val="multilevel"/>
    <w:tmpl w:val="C87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C76148"/>
    <w:multiLevelType w:val="multilevel"/>
    <w:tmpl w:val="A6D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95635"/>
    <w:multiLevelType w:val="multilevel"/>
    <w:tmpl w:val="085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83259"/>
    <w:multiLevelType w:val="multilevel"/>
    <w:tmpl w:val="698C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23AA0"/>
    <w:multiLevelType w:val="multilevel"/>
    <w:tmpl w:val="A5F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313EE9"/>
    <w:multiLevelType w:val="multilevel"/>
    <w:tmpl w:val="5C1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3725BD"/>
    <w:multiLevelType w:val="multilevel"/>
    <w:tmpl w:val="D79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5244D"/>
    <w:multiLevelType w:val="multilevel"/>
    <w:tmpl w:val="CF0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C4D37"/>
    <w:multiLevelType w:val="multilevel"/>
    <w:tmpl w:val="1B7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C70E0"/>
    <w:multiLevelType w:val="multilevel"/>
    <w:tmpl w:val="06B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120AE"/>
    <w:multiLevelType w:val="multilevel"/>
    <w:tmpl w:val="B10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8930A0"/>
    <w:multiLevelType w:val="hybridMultilevel"/>
    <w:tmpl w:val="82F0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8A2249"/>
    <w:multiLevelType w:val="hybridMultilevel"/>
    <w:tmpl w:val="FC7A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CA3688"/>
    <w:multiLevelType w:val="multilevel"/>
    <w:tmpl w:val="607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2745AC"/>
    <w:multiLevelType w:val="hybridMultilevel"/>
    <w:tmpl w:val="2D44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493360"/>
    <w:multiLevelType w:val="hybridMultilevel"/>
    <w:tmpl w:val="5C5E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8C5E81"/>
    <w:multiLevelType w:val="multilevel"/>
    <w:tmpl w:val="770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CE35C6"/>
    <w:multiLevelType w:val="multilevel"/>
    <w:tmpl w:val="504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9108C"/>
    <w:multiLevelType w:val="multilevel"/>
    <w:tmpl w:val="D76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DC1780"/>
    <w:multiLevelType w:val="multilevel"/>
    <w:tmpl w:val="A26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4A7ECE"/>
    <w:multiLevelType w:val="multilevel"/>
    <w:tmpl w:val="181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7C70B2"/>
    <w:multiLevelType w:val="multilevel"/>
    <w:tmpl w:val="6D5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FD18FD"/>
    <w:multiLevelType w:val="multilevel"/>
    <w:tmpl w:val="B04C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31D69"/>
    <w:multiLevelType w:val="multilevel"/>
    <w:tmpl w:val="102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0D579A"/>
    <w:multiLevelType w:val="multilevel"/>
    <w:tmpl w:val="E34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D16799"/>
    <w:multiLevelType w:val="hybridMultilevel"/>
    <w:tmpl w:val="67E8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ED2B98"/>
    <w:multiLevelType w:val="multilevel"/>
    <w:tmpl w:val="66F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C3D8D"/>
    <w:multiLevelType w:val="multilevel"/>
    <w:tmpl w:val="2A7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88410C"/>
    <w:multiLevelType w:val="multilevel"/>
    <w:tmpl w:val="72A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A333A8"/>
    <w:multiLevelType w:val="multilevel"/>
    <w:tmpl w:val="BD6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211074"/>
    <w:multiLevelType w:val="multilevel"/>
    <w:tmpl w:val="E81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D56DA"/>
    <w:multiLevelType w:val="multilevel"/>
    <w:tmpl w:val="733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30ED6"/>
    <w:multiLevelType w:val="multilevel"/>
    <w:tmpl w:val="D33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C5EF1"/>
    <w:multiLevelType w:val="multilevel"/>
    <w:tmpl w:val="33B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E91D58"/>
    <w:multiLevelType w:val="multilevel"/>
    <w:tmpl w:val="CAE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7813BD"/>
    <w:multiLevelType w:val="multilevel"/>
    <w:tmpl w:val="F98E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C5B0F"/>
    <w:multiLevelType w:val="multilevel"/>
    <w:tmpl w:val="34E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17EF4"/>
    <w:multiLevelType w:val="multilevel"/>
    <w:tmpl w:val="46F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103318"/>
    <w:multiLevelType w:val="multilevel"/>
    <w:tmpl w:val="CB4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73AF1"/>
    <w:multiLevelType w:val="multilevel"/>
    <w:tmpl w:val="CF3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58623F"/>
    <w:multiLevelType w:val="singleLevel"/>
    <w:tmpl w:val="B870163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3" w15:restartNumberingAfterBreak="0">
    <w:nsid w:val="67877BEC"/>
    <w:multiLevelType w:val="multilevel"/>
    <w:tmpl w:val="E10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D586F"/>
    <w:multiLevelType w:val="multilevel"/>
    <w:tmpl w:val="E5C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B77D2F"/>
    <w:multiLevelType w:val="hybridMultilevel"/>
    <w:tmpl w:val="7E9E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BC3919"/>
    <w:multiLevelType w:val="multilevel"/>
    <w:tmpl w:val="4B8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3A65A7"/>
    <w:multiLevelType w:val="multilevel"/>
    <w:tmpl w:val="1DF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616D4"/>
    <w:multiLevelType w:val="hybridMultilevel"/>
    <w:tmpl w:val="CA12B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CA11BDA"/>
    <w:multiLevelType w:val="hybridMultilevel"/>
    <w:tmpl w:val="45123F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911170"/>
    <w:multiLevelType w:val="multilevel"/>
    <w:tmpl w:val="56E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E5145"/>
    <w:multiLevelType w:val="multilevel"/>
    <w:tmpl w:val="0B2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A43A9"/>
    <w:multiLevelType w:val="multilevel"/>
    <w:tmpl w:val="DFB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88208B"/>
    <w:multiLevelType w:val="hybridMultilevel"/>
    <w:tmpl w:val="5002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0B39F5"/>
    <w:multiLevelType w:val="multilevel"/>
    <w:tmpl w:val="5E4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CE7649"/>
    <w:multiLevelType w:val="multilevel"/>
    <w:tmpl w:val="5C9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004F56"/>
    <w:multiLevelType w:val="multilevel"/>
    <w:tmpl w:val="C21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C6698D"/>
    <w:multiLevelType w:val="multilevel"/>
    <w:tmpl w:val="038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6B3F15"/>
    <w:multiLevelType w:val="multilevel"/>
    <w:tmpl w:val="9D2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FA730C"/>
    <w:multiLevelType w:val="multilevel"/>
    <w:tmpl w:val="B43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47"/>
  </w:num>
  <w:num w:numId="2" w16cid:durableId="283390146">
    <w:abstractNumId w:val="0"/>
  </w:num>
  <w:num w:numId="3" w16cid:durableId="489174233">
    <w:abstractNumId w:val="17"/>
  </w:num>
  <w:num w:numId="4" w16cid:durableId="1844320948">
    <w:abstractNumId w:val="27"/>
  </w:num>
  <w:num w:numId="5" w16cid:durableId="1176193521">
    <w:abstractNumId w:val="79"/>
  </w:num>
  <w:num w:numId="6" w16cid:durableId="150293776">
    <w:abstractNumId w:val="0"/>
  </w:num>
  <w:num w:numId="7" w16cid:durableId="687102903">
    <w:abstractNumId w:val="42"/>
  </w:num>
  <w:num w:numId="8" w16cid:durableId="920716344">
    <w:abstractNumId w:val="67"/>
  </w:num>
  <w:num w:numId="9" w16cid:durableId="1472407238">
    <w:abstractNumId w:val="16"/>
  </w:num>
  <w:num w:numId="10" w16cid:durableId="843277766">
    <w:abstractNumId w:val="48"/>
  </w:num>
  <w:num w:numId="11" w16cid:durableId="2008554167">
    <w:abstractNumId w:val="31"/>
  </w:num>
  <w:num w:numId="12" w16cid:durableId="2022316368">
    <w:abstractNumId w:val="46"/>
  </w:num>
  <w:num w:numId="13" w16cid:durableId="1904103428">
    <w:abstractNumId w:val="83"/>
  </w:num>
  <w:num w:numId="14" w16cid:durableId="781459356">
    <w:abstractNumId w:val="78"/>
  </w:num>
  <w:num w:numId="15" w16cid:durableId="834493230">
    <w:abstractNumId w:val="45"/>
  </w:num>
  <w:num w:numId="16" w16cid:durableId="757797761">
    <w:abstractNumId w:val="44"/>
  </w:num>
  <w:num w:numId="17" w16cid:durableId="1136021470">
    <w:abstractNumId w:val="57"/>
  </w:num>
  <w:num w:numId="18" w16cid:durableId="1586499009">
    <w:abstractNumId w:val="38"/>
  </w:num>
  <w:num w:numId="19" w16cid:durableId="606887550">
    <w:abstractNumId w:val="74"/>
  </w:num>
  <w:num w:numId="20" w16cid:durableId="904417508">
    <w:abstractNumId w:val="69"/>
  </w:num>
  <w:num w:numId="21" w16cid:durableId="737747417">
    <w:abstractNumId w:val="89"/>
  </w:num>
  <w:num w:numId="22" w16cid:durableId="1576743300">
    <w:abstractNumId w:val="55"/>
  </w:num>
  <w:num w:numId="23" w16cid:durableId="1440417138">
    <w:abstractNumId w:val="58"/>
  </w:num>
  <w:num w:numId="24" w16cid:durableId="1274823483">
    <w:abstractNumId w:val="30"/>
  </w:num>
  <w:num w:numId="25" w16cid:durableId="532157544">
    <w:abstractNumId w:val="6"/>
  </w:num>
  <w:num w:numId="26" w16cid:durableId="1523204702">
    <w:abstractNumId w:val="2"/>
  </w:num>
  <w:num w:numId="27" w16cid:durableId="398212900">
    <w:abstractNumId w:val="63"/>
  </w:num>
  <w:num w:numId="28" w16cid:durableId="1665013200">
    <w:abstractNumId w:val="23"/>
  </w:num>
  <w:num w:numId="29" w16cid:durableId="1646230080">
    <w:abstractNumId w:val="72"/>
  </w:num>
  <w:num w:numId="30" w16cid:durableId="908879904">
    <w:abstractNumId w:val="52"/>
  </w:num>
  <w:num w:numId="31" w16cid:durableId="1382442901">
    <w:abstractNumId w:val="24"/>
  </w:num>
  <w:num w:numId="32" w16cid:durableId="1060248281">
    <w:abstractNumId w:val="43"/>
  </w:num>
  <w:num w:numId="33" w16cid:durableId="1538394135">
    <w:abstractNumId w:val="33"/>
  </w:num>
  <w:num w:numId="34" w16cid:durableId="1866598236">
    <w:abstractNumId w:val="22"/>
  </w:num>
  <w:num w:numId="35" w16cid:durableId="1657881965">
    <w:abstractNumId w:val="10"/>
  </w:num>
  <w:num w:numId="36" w16cid:durableId="1762136748">
    <w:abstractNumId w:val="21"/>
  </w:num>
  <w:num w:numId="37" w16cid:durableId="1656372592">
    <w:abstractNumId w:val="84"/>
  </w:num>
  <w:num w:numId="38" w16cid:durableId="1668169333">
    <w:abstractNumId w:val="37"/>
  </w:num>
  <w:num w:numId="39" w16cid:durableId="583346501">
    <w:abstractNumId w:val="88"/>
  </w:num>
  <w:num w:numId="40" w16cid:durableId="1730111555">
    <w:abstractNumId w:val="85"/>
  </w:num>
  <w:num w:numId="41" w16cid:durableId="2100058783">
    <w:abstractNumId w:val="18"/>
  </w:num>
  <w:num w:numId="42" w16cid:durableId="1341813728">
    <w:abstractNumId w:val="54"/>
  </w:num>
  <w:num w:numId="43" w16cid:durableId="1944990591">
    <w:abstractNumId w:val="28"/>
  </w:num>
  <w:num w:numId="44" w16cid:durableId="322777346">
    <w:abstractNumId w:val="50"/>
  </w:num>
  <w:num w:numId="45" w16cid:durableId="312291981">
    <w:abstractNumId w:val="36"/>
  </w:num>
  <w:num w:numId="46" w16cid:durableId="490609001">
    <w:abstractNumId w:val="15"/>
  </w:num>
  <w:num w:numId="47" w16cid:durableId="299072697">
    <w:abstractNumId w:val="81"/>
  </w:num>
  <w:num w:numId="48" w16cid:durableId="1453356215">
    <w:abstractNumId w:val="8"/>
  </w:num>
  <w:num w:numId="49" w16cid:durableId="570239597">
    <w:abstractNumId w:val="76"/>
  </w:num>
  <w:num w:numId="50" w16cid:durableId="1231497864">
    <w:abstractNumId w:val="59"/>
  </w:num>
  <w:num w:numId="51" w16cid:durableId="1810786877">
    <w:abstractNumId w:val="62"/>
  </w:num>
  <w:num w:numId="52" w16cid:durableId="1567257847">
    <w:abstractNumId w:val="7"/>
  </w:num>
  <w:num w:numId="53" w16cid:durableId="1764185845">
    <w:abstractNumId w:val="4"/>
  </w:num>
  <w:num w:numId="54" w16cid:durableId="1046638945">
    <w:abstractNumId w:val="53"/>
  </w:num>
  <w:num w:numId="55" w16cid:durableId="2091661462">
    <w:abstractNumId w:val="73"/>
  </w:num>
  <w:num w:numId="56" w16cid:durableId="1658194085">
    <w:abstractNumId w:val="13"/>
  </w:num>
  <w:num w:numId="57" w16cid:durableId="100996646">
    <w:abstractNumId w:val="11"/>
  </w:num>
  <w:num w:numId="58" w16cid:durableId="766660606">
    <w:abstractNumId w:val="71"/>
  </w:num>
  <w:num w:numId="59" w16cid:durableId="2095390772">
    <w:abstractNumId w:val="25"/>
  </w:num>
  <w:num w:numId="60" w16cid:durableId="1873957374">
    <w:abstractNumId w:val="39"/>
  </w:num>
  <w:num w:numId="61" w16cid:durableId="1100874308">
    <w:abstractNumId w:val="49"/>
  </w:num>
  <w:num w:numId="62" w16cid:durableId="1769420068">
    <w:abstractNumId w:val="35"/>
  </w:num>
  <w:num w:numId="63" w16cid:durableId="247660874">
    <w:abstractNumId w:val="66"/>
  </w:num>
  <w:num w:numId="64" w16cid:durableId="705452953">
    <w:abstractNumId w:val="26"/>
  </w:num>
  <w:num w:numId="65" w16cid:durableId="950084861">
    <w:abstractNumId w:val="56"/>
  </w:num>
  <w:num w:numId="66" w16cid:durableId="195776233">
    <w:abstractNumId w:val="60"/>
  </w:num>
  <w:num w:numId="67" w16cid:durableId="629676754">
    <w:abstractNumId w:val="51"/>
  </w:num>
  <w:num w:numId="68" w16cid:durableId="513611722">
    <w:abstractNumId w:val="40"/>
  </w:num>
  <w:num w:numId="69" w16cid:durableId="1256666702">
    <w:abstractNumId w:val="64"/>
  </w:num>
  <w:num w:numId="70" w16cid:durableId="1781679709">
    <w:abstractNumId w:val="68"/>
  </w:num>
  <w:num w:numId="71" w16cid:durableId="1528059555">
    <w:abstractNumId w:val="75"/>
  </w:num>
  <w:num w:numId="72" w16cid:durableId="643782301">
    <w:abstractNumId w:val="19"/>
  </w:num>
  <w:num w:numId="73" w16cid:durableId="523595668">
    <w:abstractNumId w:val="3"/>
  </w:num>
  <w:num w:numId="74" w16cid:durableId="242959149">
    <w:abstractNumId w:val="65"/>
  </w:num>
  <w:num w:numId="75" w16cid:durableId="2139758104">
    <w:abstractNumId w:val="61"/>
  </w:num>
  <w:num w:numId="76" w16cid:durableId="723649306">
    <w:abstractNumId w:val="34"/>
  </w:num>
  <w:num w:numId="77" w16cid:durableId="90664016">
    <w:abstractNumId w:val="29"/>
  </w:num>
  <w:num w:numId="78" w16cid:durableId="2106801719">
    <w:abstractNumId w:val="1"/>
  </w:num>
  <w:num w:numId="79" w16cid:durableId="1520310456">
    <w:abstractNumId w:val="14"/>
  </w:num>
  <w:num w:numId="80" w16cid:durableId="630943080">
    <w:abstractNumId w:val="80"/>
  </w:num>
  <w:num w:numId="81" w16cid:durableId="1631545490">
    <w:abstractNumId w:val="77"/>
  </w:num>
  <w:num w:numId="82" w16cid:durableId="819735864">
    <w:abstractNumId w:val="32"/>
  </w:num>
  <w:num w:numId="83" w16cid:durableId="841433272">
    <w:abstractNumId w:val="82"/>
  </w:num>
  <w:num w:numId="84" w16cid:durableId="723062326">
    <w:abstractNumId w:val="12"/>
  </w:num>
  <w:num w:numId="85" w16cid:durableId="1402413571">
    <w:abstractNumId w:val="70"/>
  </w:num>
  <w:num w:numId="86" w16cid:durableId="1295328392">
    <w:abstractNumId w:val="86"/>
  </w:num>
  <w:num w:numId="87" w16cid:durableId="1347557187">
    <w:abstractNumId w:val="41"/>
  </w:num>
  <w:num w:numId="88" w16cid:durableId="1846624299">
    <w:abstractNumId w:val="20"/>
  </w:num>
  <w:num w:numId="89" w16cid:durableId="1566645833">
    <w:abstractNumId w:val="5"/>
  </w:num>
  <w:num w:numId="90" w16cid:durableId="1253900917">
    <w:abstractNumId w:val="9"/>
  </w:num>
  <w:num w:numId="91" w16cid:durableId="23139123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63"/>
    <w:rsid w:val="00011704"/>
    <w:rsid w:val="00021DA5"/>
    <w:rsid w:val="000223CE"/>
    <w:rsid w:val="00026446"/>
    <w:rsid w:val="00056A30"/>
    <w:rsid w:val="00060DB6"/>
    <w:rsid w:val="000657AB"/>
    <w:rsid w:val="0007762A"/>
    <w:rsid w:val="000868BD"/>
    <w:rsid w:val="00086FB4"/>
    <w:rsid w:val="000A2FFE"/>
    <w:rsid w:val="000A5CD0"/>
    <w:rsid w:val="000B60A1"/>
    <w:rsid w:val="000B6AF9"/>
    <w:rsid w:val="00106703"/>
    <w:rsid w:val="00111ACE"/>
    <w:rsid w:val="001364CE"/>
    <w:rsid w:val="00137EA9"/>
    <w:rsid w:val="001529A1"/>
    <w:rsid w:val="00161362"/>
    <w:rsid w:val="00173868"/>
    <w:rsid w:val="00185406"/>
    <w:rsid w:val="001923A1"/>
    <w:rsid w:val="00197C8D"/>
    <w:rsid w:val="001A6811"/>
    <w:rsid w:val="001A6829"/>
    <w:rsid w:val="001B1FA1"/>
    <w:rsid w:val="001B479B"/>
    <w:rsid w:val="001C23F9"/>
    <w:rsid w:val="001D78C2"/>
    <w:rsid w:val="001F576C"/>
    <w:rsid w:val="001F5D62"/>
    <w:rsid w:val="0021534E"/>
    <w:rsid w:val="00215AEF"/>
    <w:rsid w:val="0022059A"/>
    <w:rsid w:val="0022462F"/>
    <w:rsid w:val="002309DF"/>
    <w:rsid w:val="0024543F"/>
    <w:rsid w:val="002702D4"/>
    <w:rsid w:val="00270B58"/>
    <w:rsid w:val="00283EE1"/>
    <w:rsid w:val="002840EB"/>
    <w:rsid w:val="00284C89"/>
    <w:rsid w:val="002963AB"/>
    <w:rsid w:val="00297E94"/>
    <w:rsid w:val="002B508A"/>
    <w:rsid w:val="002B7BD0"/>
    <w:rsid w:val="002C27CD"/>
    <w:rsid w:val="002C484E"/>
    <w:rsid w:val="002D1829"/>
    <w:rsid w:val="002D1E46"/>
    <w:rsid w:val="002D4BD4"/>
    <w:rsid w:val="002E1746"/>
    <w:rsid w:val="002E649E"/>
    <w:rsid w:val="002F4037"/>
    <w:rsid w:val="00303AB1"/>
    <w:rsid w:val="00313E55"/>
    <w:rsid w:val="003227BC"/>
    <w:rsid w:val="0035013F"/>
    <w:rsid w:val="00362CCC"/>
    <w:rsid w:val="00367052"/>
    <w:rsid w:val="00375BF8"/>
    <w:rsid w:val="00381284"/>
    <w:rsid w:val="00387012"/>
    <w:rsid w:val="003B3D21"/>
    <w:rsid w:val="003E300A"/>
    <w:rsid w:val="003E4FCE"/>
    <w:rsid w:val="003E5165"/>
    <w:rsid w:val="003F0904"/>
    <w:rsid w:val="00417B16"/>
    <w:rsid w:val="0042482B"/>
    <w:rsid w:val="004272A0"/>
    <w:rsid w:val="00446145"/>
    <w:rsid w:val="0045476A"/>
    <w:rsid w:val="00466698"/>
    <w:rsid w:val="00484F66"/>
    <w:rsid w:val="004A67CB"/>
    <w:rsid w:val="004B07C0"/>
    <w:rsid w:val="004B7243"/>
    <w:rsid w:val="004C5EE2"/>
    <w:rsid w:val="004D28EF"/>
    <w:rsid w:val="005042DC"/>
    <w:rsid w:val="00515FB0"/>
    <w:rsid w:val="005173BF"/>
    <w:rsid w:val="00525F8F"/>
    <w:rsid w:val="0053292B"/>
    <w:rsid w:val="00533751"/>
    <w:rsid w:val="00534B83"/>
    <w:rsid w:val="00540DD3"/>
    <w:rsid w:val="00541EF7"/>
    <w:rsid w:val="00546C22"/>
    <w:rsid w:val="0056714C"/>
    <w:rsid w:val="005852FD"/>
    <w:rsid w:val="00587352"/>
    <w:rsid w:val="0059709A"/>
    <w:rsid w:val="005A3E82"/>
    <w:rsid w:val="005A6637"/>
    <w:rsid w:val="005D10C9"/>
    <w:rsid w:val="005D2DC4"/>
    <w:rsid w:val="005D43D7"/>
    <w:rsid w:val="005E2526"/>
    <w:rsid w:val="005F0E8E"/>
    <w:rsid w:val="005F2FAC"/>
    <w:rsid w:val="005F3D78"/>
    <w:rsid w:val="005F41F8"/>
    <w:rsid w:val="00601DF4"/>
    <w:rsid w:val="006129B9"/>
    <w:rsid w:val="006209E7"/>
    <w:rsid w:val="00632803"/>
    <w:rsid w:val="00643D2E"/>
    <w:rsid w:val="006477FF"/>
    <w:rsid w:val="0065062B"/>
    <w:rsid w:val="0066479B"/>
    <w:rsid w:val="0066750D"/>
    <w:rsid w:val="0068097C"/>
    <w:rsid w:val="00681F32"/>
    <w:rsid w:val="00694A7B"/>
    <w:rsid w:val="006A444B"/>
    <w:rsid w:val="006B4379"/>
    <w:rsid w:val="006E489A"/>
    <w:rsid w:val="006E65BC"/>
    <w:rsid w:val="006F6DDD"/>
    <w:rsid w:val="00716942"/>
    <w:rsid w:val="0073039B"/>
    <w:rsid w:val="007316CA"/>
    <w:rsid w:val="00750687"/>
    <w:rsid w:val="00757AFA"/>
    <w:rsid w:val="007775FF"/>
    <w:rsid w:val="007A4283"/>
    <w:rsid w:val="007C02B4"/>
    <w:rsid w:val="007C6DE0"/>
    <w:rsid w:val="007D2196"/>
    <w:rsid w:val="007F2796"/>
    <w:rsid w:val="007F56F0"/>
    <w:rsid w:val="007F6105"/>
    <w:rsid w:val="00802AC5"/>
    <w:rsid w:val="00817266"/>
    <w:rsid w:val="00842115"/>
    <w:rsid w:val="00846B3E"/>
    <w:rsid w:val="00864A75"/>
    <w:rsid w:val="00870F29"/>
    <w:rsid w:val="00874261"/>
    <w:rsid w:val="008877DE"/>
    <w:rsid w:val="00890653"/>
    <w:rsid w:val="00897242"/>
    <w:rsid w:val="008A36E4"/>
    <w:rsid w:val="008A7BB6"/>
    <w:rsid w:val="008B40D0"/>
    <w:rsid w:val="008B7283"/>
    <w:rsid w:val="008C14AA"/>
    <w:rsid w:val="008D4485"/>
    <w:rsid w:val="008E18F3"/>
    <w:rsid w:val="008E2D8A"/>
    <w:rsid w:val="008F77CE"/>
    <w:rsid w:val="00903425"/>
    <w:rsid w:val="00932A5B"/>
    <w:rsid w:val="00935B38"/>
    <w:rsid w:val="00957E07"/>
    <w:rsid w:val="009645A0"/>
    <w:rsid w:val="00974F2C"/>
    <w:rsid w:val="009A4F06"/>
    <w:rsid w:val="009B0C74"/>
    <w:rsid w:val="009E2034"/>
    <w:rsid w:val="00A0179D"/>
    <w:rsid w:val="00A039F9"/>
    <w:rsid w:val="00A17581"/>
    <w:rsid w:val="00A6112F"/>
    <w:rsid w:val="00A63925"/>
    <w:rsid w:val="00A6605F"/>
    <w:rsid w:val="00A66AF3"/>
    <w:rsid w:val="00A738F4"/>
    <w:rsid w:val="00A90D2B"/>
    <w:rsid w:val="00AC069C"/>
    <w:rsid w:val="00AC44FC"/>
    <w:rsid w:val="00AE072D"/>
    <w:rsid w:val="00AE674A"/>
    <w:rsid w:val="00B01591"/>
    <w:rsid w:val="00B046DD"/>
    <w:rsid w:val="00B10328"/>
    <w:rsid w:val="00B20B8F"/>
    <w:rsid w:val="00B24120"/>
    <w:rsid w:val="00B2662E"/>
    <w:rsid w:val="00B3585D"/>
    <w:rsid w:val="00B3757B"/>
    <w:rsid w:val="00B4255D"/>
    <w:rsid w:val="00B45601"/>
    <w:rsid w:val="00B45668"/>
    <w:rsid w:val="00B53883"/>
    <w:rsid w:val="00B57F0A"/>
    <w:rsid w:val="00B743A1"/>
    <w:rsid w:val="00B77FB5"/>
    <w:rsid w:val="00B96EB8"/>
    <w:rsid w:val="00BA20D1"/>
    <w:rsid w:val="00BB17D3"/>
    <w:rsid w:val="00BB624A"/>
    <w:rsid w:val="00BB7407"/>
    <w:rsid w:val="00BF6049"/>
    <w:rsid w:val="00C05751"/>
    <w:rsid w:val="00C17FA0"/>
    <w:rsid w:val="00C34213"/>
    <w:rsid w:val="00C379BD"/>
    <w:rsid w:val="00C41344"/>
    <w:rsid w:val="00C46C44"/>
    <w:rsid w:val="00C659DF"/>
    <w:rsid w:val="00C84068"/>
    <w:rsid w:val="00C86729"/>
    <w:rsid w:val="00C87F54"/>
    <w:rsid w:val="00C87FB5"/>
    <w:rsid w:val="00C9689E"/>
    <w:rsid w:val="00C97193"/>
    <w:rsid w:val="00CA608D"/>
    <w:rsid w:val="00CA6A63"/>
    <w:rsid w:val="00CC4B73"/>
    <w:rsid w:val="00CD1D37"/>
    <w:rsid w:val="00D10DB3"/>
    <w:rsid w:val="00D259E0"/>
    <w:rsid w:val="00D2612E"/>
    <w:rsid w:val="00D45817"/>
    <w:rsid w:val="00D45896"/>
    <w:rsid w:val="00D62F59"/>
    <w:rsid w:val="00D908BD"/>
    <w:rsid w:val="00D93E21"/>
    <w:rsid w:val="00DA58AB"/>
    <w:rsid w:val="00DA7D05"/>
    <w:rsid w:val="00DB5BF2"/>
    <w:rsid w:val="00E10D8D"/>
    <w:rsid w:val="00E26F30"/>
    <w:rsid w:val="00E300F8"/>
    <w:rsid w:val="00E5148D"/>
    <w:rsid w:val="00E51AD6"/>
    <w:rsid w:val="00E53B06"/>
    <w:rsid w:val="00E5522E"/>
    <w:rsid w:val="00E555EB"/>
    <w:rsid w:val="00E65910"/>
    <w:rsid w:val="00E91502"/>
    <w:rsid w:val="00E92EB1"/>
    <w:rsid w:val="00E97CF1"/>
    <w:rsid w:val="00ED0D29"/>
    <w:rsid w:val="00ED16FC"/>
    <w:rsid w:val="00ED4805"/>
    <w:rsid w:val="00ED6ADB"/>
    <w:rsid w:val="00EE2A0C"/>
    <w:rsid w:val="00EF2EE4"/>
    <w:rsid w:val="00EF3E64"/>
    <w:rsid w:val="00F04471"/>
    <w:rsid w:val="00F11B2E"/>
    <w:rsid w:val="00F35640"/>
    <w:rsid w:val="00F36745"/>
    <w:rsid w:val="00F8422E"/>
    <w:rsid w:val="00FB45B6"/>
    <w:rsid w:val="00FB45E7"/>
    <w:rsid w:val="00FB5377"/>
    <w:rsid w:val="00FB6FD2"/>
    <w:rsid w:val="00FC0241"/>
    <w:rsid w:val="00FC75F0"/>
    <w:rsid w:val="00FE145C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74BE"/>
  <w15:chartTrackingRefBased/>
  <w15:docId w15:val="{BD1A6DBE-BFCD-4C5F-97FC-0A45B081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7AB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716942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18540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067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hivamjadhav.com/signage.htm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yrrup.com/vehicle-black-box/" TargetMode="External"/><Relationship Id="rId17" Type="http://schemas.openxmlformats.org/officeDocument/2006/relationships/hyperlink" Target="https://www.credly.com/badges/8dfae033-3a32-4b59-89dc-a49f331eab69/public_ur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redly.com/badges/1c32a02c-3cda-4ff9-9a10-b45832b1af11/public_ur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edium.com/@jadhavshivam0228/open-street-maps-vuejs-integration-39c39b85b5b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rkdemocrm.arktrader.io/" TargetMode="External"/><Relationship Id="rId10" Type="http://schemas.openxmlformats.org/officeDocument/2006/relationships/hyperlink" Target="https://shivamjadhav.com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linkedin.com/in/shivamjadhav" TargetMode="External"/><Relationship Id="rId14" Type="http://schemas.openxmlformats.org/officeDocument/2006/relationships/hyperlink" Target="https://shivamjadhav.com/ITEXP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dh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</TotalTime>
  <Pages>1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jadhav</dc:creator>
  <cp:keywords/>
  <dc:description/>
  <cp:lastModifiedBy>shivam jadhav</cp:lastModifiedBy>
  <cp:revision>4</cp:revision>
  <cp:lastPrinted>2022-09-27T08:21:00Z</cp:lastPrinted>
  <dcterms:created xsi:type="dcterms:W3CDTF">2025-11-09T04:30:00Z</dcterms:created>
  <dcterms:modified xsi:type="dcterms:W3CDTF">2025-11-09T04:35:00Z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